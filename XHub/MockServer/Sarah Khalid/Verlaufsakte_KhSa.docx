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AD12" w14:textId="77777777" w:rsidR="009C08B5" w:rsidRPr="00C8032B" w:rsidRDefault="009C08B5" w:rsidP="001E0FAC">
      <w:pPr>
        <w:pStyle w:val="berschrift1"/>
        <w:tabs>
          <w:tab w:val="left" w:pos="3969"/>
        </w:tabs>
        <w:rPr>
          <w:rFonts w:asciiTheme="minorHAnsi" w:hAnsiTheme="minorHAnsi"/>
          <w:lang w:val="en-US"/>
        </w:rPr>
      </w:pPr>
      <w:r w:rsidRPr="00C8032B">
        <w:rPr>
          <w:rFonts w:asciiTheme="minorHAnsi" w:hAnsiTheme="minorHAnsi"/>
          <w:lang w:val="en-US"/>
        </w:rPr>
        <w:t>Inhalt</w:t>
      </w:r>
    </w:p>
    <w:p w14:paraId="28B4416A" w14:textId="69ED63BD" w:rsidR="009C08B5" w:rsidRPr="00C8032B" w:rsidRDefault="009C08B5" w:rsidP="001E0FAC">
      <w:pPr>
        <w:rPr>
          <w:lang w:val="en-US"/>
        </w:rPr>
      </w:pPr>
      <w:r>
        <w:fldChar w:fldCharType="begin"/>
      </w:r>
      <w:r w:rsidRPr="00C8032B">
        <w:rPr>
          <w:lang w:val="en-US"/>
        </w:rPr>
        <w:instrText>HYPERLINK \l "_Beratung"</w:instrText>
      </w:r>
      <w:r>
        <w:fldChar w:fldCharType="separate"/>
      </w:r>
      <w:r w:rsidRPr="00C8032B">
        <w:rPr>
          <w:rStyle w:val="Hyperlink"/>
          <w:color w:val="000000" w:themeColor="text1"/>
          <w:lang w:val="en-US"/>
        </w:rPr>
        <w:t>BE</w:t>
      </w:r>
      <w:r>
        <w:fldChar w:fldCharType="end"/>
      </w:r>
      <w:r w:rsidRPr="00C8032B">
        <w:rPr>
          <w:lang w:val="en-US"/>
        </w:rPr>
        <w:t xml:space="preserve"> / </w:t>
      </w:r>
      <w:r>
        <w:fldChar w:fldCharType="begin"/>
      </w:r>
      <w:r w:rsidRPr="00C8032B">
        <w:rPr>
          <w:lang w:val="en-US"/>
        </w:rPr>
        <w:instrText>HYPERLINK \l "_Berufsintegration"</w:instrText>
      </w:r>
      <w:r>
        <w:fldChar w:fldCharType="separate"/>
      </w:r>
      <w:r w:rsidRPr="00C8032B">
        <w:rPr>
          <w:rStyle w:val="Hyperlink"/>
          <w:color w:val="000000" w:themeColor="text1"/>
          <w:lang w:val="en-US"/>
        </w:rPr>
        <w:t>BI</w:t>
      </w:r>
      <w:r>
        <w:fldChar w:fldCharType="end"/>
      </w:r>
      <w:r w:rsidRPr="00C8032B">
        <w:rPr>
          <w:lang w:val="en-US"/>
        </w:rPr>
        <w:t xml:space="preserve"> / </w:t>
      </w:r>
      <w:r>
        <w:fldChar w:fldCharType="begin"/>
      </w:r>
      <w:r w:rsidRPr="00C8032B">
        <w:rPr>
          <w:lang w:val="en-US"/>
        </w:rPr>
        <w:instrText>HYPERLINK \l "_Bildung"</w:instrText>
      </w:r>
      <w:r>
        <w:fldChar w:fldCharType="separate"/>
      </w:r>
      <w:r w:rsidRPr="00C8032B">
        <w:rPr>
          <w:rStyle w:val="Hyperlink"/>
          <w:color w:val="000000" w:themeColor="text1"/>
          <w:lang w:val="en-US"/>
        </w:rPr>
        <w:t>BU</w:t>
      </w:r>
      <w:r>
        <w:fldChar w:fldCharType="end"/>
      </w:r>
      <w:r w:rsidRPr="00C8032B">
        <w:rPr>
          <w:lang w:val="en-US"/>
        </w:rPr>
        <w:t xml:space="preserve"> / </w:t>
      </w:r>
      <w:r>
        <w:fldChar w:fldCharType="begin"/>
      </w:r>
      <w:r w:rsidRPr="00C8032B">
        <w:rPr>
          <w:lang w:val="en-US"/>
        </w:rPr>
        <w:instrText>HYPERLINK \l "_Lehrbegleitung"</w:instrText>
      </w:r>
      <w:r>
        <w:fldChar w:fldCharType="separate"/>
      </w:r>
      <w:r w:rsidRPr="00C8032B">
        <w:rPr>
          <w:rStyle w:val="Hyperlink"/>
          <w:color w:val="000000" w:themeColor="text1"/>
          <w:lang w:val="en-US"/>
        </w:rPr>
        <w:t>LB</w:t>
      </w:r>
      <w:r>
        <w:fldChar w:fldCharType="end"/>
      </w:r>
    </w:p>
    <w:p w14:paraId="263E49FD" w14:textId="257E3977" w:rsidR="00356331" w:rsidRPr="00C8032B" w:rsidRDefault="00356331" w:rsidP="001E0FAC">
      <w:pPr>
        <w:rPr>
          <w:lang w:val="en-US"/>
        </w:rPr>
      </w:pPr>
      <w:hyperlink w:anchor="_Erstgespräch" w:history="1">
        <w:r w:rsidRPr="00C8032B">
          <w:rPr>
            <w:rStyle w:val="Hyperlink"/>
            <w:color w:val="000000" w:themeColor="text1"/>
            <w:lang w:val="en-US"/>
          </w:rPr>
          <w:t>intake</w:t>
        </w:r>
      </w:hyperlink>
      <w:r w:rsidRPr="00C8032B">
        <w:rPr>
          <w:lang w:val="en-US"/>
        </w:rPr>
        <w:t xml:space="preserve"> / </w:t>
      </w:r>
      <w:hyperlink w:anchor="_Administration_1" w:history="1">
        <w:r w:rsidRPr="00C8032B">
          <w:rPr>
            <w:rStyle w:val="Hyperlink"/>
            <w:color w:val="000000" w:themeColor="text1"/>
            <w:lang w:val="en-US"/>
          </w:rPr>
          <w:t>admin</w:t>
        </w:r>
      </w:hyperlink>
    </w:p>
    <w:p w14:paraId="3EA93784" w14:textId="77777777" w:rsidR="006850CC" w:rsidRPr="00673B07" w:rsidRDefault="001C6B06" w:rsidP="001E0FAC">
      <w:pPr>
        <w:pStyle w:val="berschrift1"/>
        <w:tabs>
          <w:tab w:val="left" w:pos="3969"/>
        </w:tabs>
        <w:rPr>
          <w:rFonts w:asciiTheme="minorHAnsi" w:hAnsiTheme="minorHAnsi"/>
        </w:rPr>
      </w:pPr>
      <w:r w:rsidRPr="00673B07">
        <w:rPr>
          <w:rFonts w:asciiTheme="minorHAnsi" w:hAnsiTheme="minorHAnsi"/>
        </w:rPr>
        <w:t>Allgemeine Informationen</w:t>
      </w:r>
    </w:p>
    <w:p w14:paraId="7CC39D2A" w14:textId="77777777" w:rsidR="003D56D1" w:rsidRPr="00673B07" w:rsidRDefault="003D56D1" w:rsidP="001E0FAC">
      <w:pPr>
        <w:pStyle w:val="berschrift2"/>
        <w:tabs>
          <w:tab w:val="left" w:pos="3969"/>
        </w:tabs>
        <w:rPr>
          <w:rFonts w:asciiTheme="minorHAnsi" w:hAnsiTheme="minorHAnsi"/>
        </w:rPr>
      </w:pPr>
      <w:bookmarkStart w:id="0" w:name="_Toc519611548"/>
      <w:r w:rsidRPr="00673B07">
        <w:rPr>
          <w:rFonts w:asciiTheme="minorHAnsi" w:hAnsiTheme="minorHAnsi"/>
        </w:rPr>
        <w:t>Ziele</w:t>
      </w:r>
      <w:bookmarkEnd w:id="0"/>
    </w:p>
    <w:p w14:paraId="325F7E6E" w14:textId="77777777" w:rsidR="00BE1A3F" w:rsidRPr="00673B07" w:rsidRDefault="00BE1A3F" w:rsidP="001E0FAC">
      <w:bookmarkStart w:id="1" w:name="_Hlk170142113"/>
      <w:bookmarkStart w:id="2" w:name="_Toc519611549"/>
      <w:r w:rsidRPr="00673B07">
        <w:t xml:space="preserve">Leitziel: </w:t>
      </w:r>
    </w:p>
    <w:p w14:paraId="60E3D260" w14:textId="6786676C" w:rsidR="00884475" w:rsidRPr="00884475" w:rsidRDefault="00884475" w:rsidP="00884475">
      <w:pPr>
        <w:pStyle w:val="Listenabsatz"/>
        <w:numPr>
          <w:ilvl w:val="0"/>
          <w:numId w:val="23"/>
        </w:numPr>
        <w:spacing w:before="40" w:after="40" w:line="288" w:lineRule="auto"/>
        <w:rPr>
          <w:rFonts w:asciiTheme="majorHAnsi" w:hAnsiTheme="majorHAnsi"/>
          <w:sz w:val="16"/>
          <w:szCs w:val="16"/>
        </w:rPr>
      </w:pPr>
    </w:p>
    <w:p w14:paraId="7F16C786" w14:textId="77777777" w:rsidR="00884475" w:rsidRDefault="00884475" w:rsidP="00884475"/>
    <w:p w14:paraId="1482070C" w14:textId="4A000D9B" w:rsidR="00BE1A3F" w:rsidRPr="00673B07" w:rsidRDefault="00BE1A3F" w:rsidP="00884475">
      <w:r w:rsidRPr="00673B07">
        <w:t>Teilziele Beratung</w:t>
      </w:r>
    </w:p>
    <w:p w14:paraId="33A8C5A2" w14:textId="2A3A99D7" w:rsidR="00884475" w:rsidRPr="00884475" w:rsidRDefault="00884475" w:rsidP="00884475">
      <w:pPr>
        <w:pStyle w:val="Listenabsatz"/>
        <w:numPr>
          <w:ilvl w:val="0"/>
          <w:numId w:val="16"/>
        </w:numPr>
        <w:spacing w:before="40" w:after="40" w:line="288" w:lineRule="auto"/>
        <w:rPr>
          <w:rFonts w:asciiTheme="majorHAnsi" w:hAnsiTheme="majorHAnsi"/>
          <w:sz w:val="16"/>
          <w:szCs w:val="16"/>
        </w:rPr>
      </w:pPr>
    </w:p>
    <w:p w14:paraId="5B551CF7" w14:textId="77777777" w:rsidR="00BE1A3F" w:rsidRPr="00673B07" w:rsidRDefault="00BE1A3F" w:rsidP="00884475"/>
    <w:p w14:paraId="6B45261D" w14:textId="77777777" w:rsidR="00BE1A3F" w:rsidRPr="00673B07" w:rsidRDefault="00BE1A3F" w:rsidP="00884475">
      <w:r w:rsidRPr="00673B07">
        <w:t>Teilziele Berufsintegration</w:t>
      </w:r>
    </w:p>
    <w:p w14:paraId="69CEF560" w14:textId="252C8D65" w:rsidR="00884475" w:rsidRPr="00884475" w:rsidRDefault="00884475" w:rsidP="00884475">
      <w:pPr>
        <w:pStyle w:val="Listenabsatz"/>
        <w:numPr>
          <w:ilvl w:val="0"/>
          <w:numId w:val="23"/>
        </w:numPr>
        <w:spacing w:before="40" w:after="40" w:line="288" w:lineRule="auto"/>
        <w:rPr>
          <w:rFonts w:asciiTheme="majorHAnsi" w:hAnsiTheme="majorHAnsi"/>
          <w:sz w:val="16"/>
          <w:szCs w:val="16"/>
        </w:rPr>
      </w:pPr>
    </w:p>
    <w:p w14:paraId="56D42670" w14:textId="77777777" w:rsidR="00BE1A3F" w:rsidRPr="00673B07" w:rsidRDefault="00BE1A3F" w:rsidP="00884475"/>
    <w:p w14:paraId="23D372ED" w14:textId="77777777" w:rsidR="00BE1A3F" w:rsidRPr="00673B07" w:rsidRDefault="00BE1A3F" w:rsidP="00884475">
      <w:r w:rsidRPr="00673B07">
        <w:t>Teilziele Bildung</w:t>
      </w:r>
    </w:p>
    <w:p w14:paraId="35636BB3" w14:textId="39392FB0" w:rsidR="00884475" w:rsidRPr="00884475" w:rsidRDefault="00884475" w:rsidP="00884475">
      <w:pPr>
        <w:pStyle w:val="Listenabsatz"/>
        <w:numPr>
          <w:ilvl w:val="0"/>
          <w:numId w:val="23"/>
        </w:numPr>
        <w:spacing w:before="40" w:after="40" w:line="288" w:lineRule="auto"/>
        <w:rPr>
          <w:rFonts w:asciiTheme="majorHAnsi" w:hAnsiTheme="majorHAnsi"/>
          <w:sz w:val="16"/>
          <w:szCs w:val="16"/>
        </w:rPr>
      </w:pPr>
    </w:p>
    <w:p w14:paraId="01ECB895" w14:textId="77777777" w:rsidR="00BE1A3F" w:rsidRPr="00673B07" w:rsidRDefault="00BE1A3F" w:rsidP="00884475"/>
    <w:bookmarkEnd w:id="1"/>
    <w:p w14:paraId="684F5486" w14:textId="77777777" w:rsidR="00F36F6C" w:rsidRPr="00673B07" w:rsidRDefault="00F36F6C" w:rsidP="001E0FAC">
      <w:pPr>
        <w:pStyle w:val="berschrift2"/>
        <w:rPr>
          <w:rFonts w:asciiTheme="minorHAnsi" w:hAnsiTheme="minorHAnsi"/>
        </w:rPr>
      </w:pPr>
      <w:r w:rsidRPr="00673B07">
        <w:rPr>
          <w:rFonts w:asciiTheme="minorHAnsi" w:hAnsiTheme="minorHAnsi"/>
        </w:rPr>
        <w:t>Wichtige Infos</w:t>
      </w:r>
    </w:p>
    <w:p w14:paraId="466A7C09" w14:textId="77777777" w:rsidR="00F36F6C" w:rsidRPr="00673B07" w:rsidRDefault="00F36F6C" w:rsidP="001E0FAC">
      <w:pPr>
        <w:rPr>
          <w:sz w:val="16"/>
          <w:szCs w:val="16"/>
        </w:rPr>
      </w:pPr>
      <w:r w:rsidRPr="00673B07">
        <w:rPr>
          <w:sz w:val="16"/>
          <w:szCs w:val="16"/>
        </w:rPr>
        <w:t xml:space="preserve">(unterstützende Massnahmen, Sonderregelungen, Verhaltensregeln, Diagnosen, </w:t>
      </w:r>
      <w:r w:rsidR="00AA627B" w:rsidRPr="00673B07">
        <w:rPr>
          <w:sz w:val="16"/>
          <w:szCs w:val="16"/>
        </w:rPr>
        <w:t xml:space="preserve">beachtenswerte Infos, </w:t>
      </w:r>
      <w:r w:rsidRPr="00673B07">
        <w:rPr>
          <w:sz w:val="16"/>
          <w:szCs w:val="16"/>
        </w:rPr>
        <w:t>ungünstige Kombinationen mit anderen TN)</w:t>
      </w:r>
    </w:p>
    <w:p w14:paraId="7E25398F" w14:textId="77777777" w:rsidR="00F36F6C" w:rsidRPr="00673B07" w:rsidRDefault="00F36F6C" w:rsidP="001E0FAC">
      <w:pPr>
        <w:pStyle w:val="Listenabsatz"/>
        <w:numPr>
          <w:ilvl w:val="0"/>
          <w:numId w:val="9"/>
        </w:numPr>
        <w:spacing w:line="276" w:lineRule="auto"/>
        <w:rPr>
          <w:szCs w:val="20"/>
        </w:rPr>
      </w:pPr>
    </w:p>
    <w:p w14:paraId="751E3069" w14:textId="77777777" w:rsidR="00F36F6C" w:rsidRPr="00673B07" w:rsidRDefault="00F36F6C" w:rsidP="001E0FAC">
      <w:pPr>
        <w:rPr>
          <w:szCs w:val="20"/>
        </w:rPr>
      </w:pPr>
    </w:p>
    <w:p w14:paraId="223429F4" w14:textId="77777777" w:rsidR="00F36F6C" w:rsidRPr="00673B07" w:rsidRDefault="00F36F6C" w:rsidP="001E0FAC">
      <w:pPr>
        <w:rPr>
          <w:color w:val="auto"/>
          <w:szCs w:val="20"/>
        </w:rPr>
      </w:pPr>
      <w:r w:rsidRPr="00673B07">
        <w:rPr>
          <w:szCs w:val="20"/>
        </w:rPr>
        <w:t>Praktikum: Monat XXXX – Monat XXXX, Beruf, Betrieb in Ort</w:t>
      </w:r>
    </w:p>
    <w:p w14:paraId="463A2838" w14:textId="77777777" w:rsidR="00F36F6C" w:rsidRPr="00673B07" w:rsidRDefault="00F36F6C" w:rsidP="001E0FAC">
      <w:pPr>
        <w:rPr>
          <w:szCs w:val="20"/>
        </w:rPr>
      </w:pPr>
      <w:r w:rsidRPr="00673B07">
        <w:rPr>
          <w:szCs w:val="20"/>
        </w:rPr>
        <w:t>Lehrstelle: XXXX – XXXX, Beruf, Betrieb in Ort</w:t>
      </w:r>
    </w:p>
    <w:p w14:paraId="4025B71F" w14:textId="77777777" w:rsidR="00D957F5" w:rsidRPr="00673B07" w:rsidRDefault="00D957F5" w:rsidP="001E0FAC">
      <w:pPr>
        <w:rPr>
          <w:szCs w:val="20"/>
        </w:rPr>
      </w:pPr>
    </w:p>
    <w:p w14:paraId="01EF04BF" w14:textId="77777777" w:rsidR="00D957F5" w:rsidRPr="00673B07" w:rsidRDefault="00D957F5" w:rsidP="001E0FAC">
      <w:pPr>
        <w:rPr>
          <w:szCs w:val="20"/>
        </w:rPr>
      </w:pPr>
      <w:r w:rsidRPr="00673B07">
        <w:rPr>
          <w:szCs w:val="20"/>
        </w:rPr>
        <w:t>Parallele Kurse: Monat XXXX – Monat XXXX, Kurs</w:t>
      </w:r>
    </w:p>
    <w:bookmarkEnd w:id="2"/>
    <w:p w14:paraId="5DFF35AF" w14:textId="77777777" w:rsidR="005C2929" w:rsidRPr="00673B07" w:rsidRDefault="005C2929" w:rsidP="001E0FAC"/>
    <w:p w14:paraId="5C4E4552" w14:textId="77777777" w:rsidR="008B1CAC" w:rsidRPr="00673B07" w:rsidRDefault="008B1CAC" w:rsidP="001E0FAC"/>
    <w:p w14:paraId="52D1F76C" w14:textId="3B9F013C" w:rsidR="00F97E5A" w:rsidRPr="00673B07" w:rsidRDefault="00F97E5A" w:rsidP="001E0FAC">
      <w:r w:rsidRPr="00673B07">
        <w:br w:type="page"/>
      </w:r>
    </w:p>
    <w:p w14:paraId="5C0DC62C" w14:textId="77777777" w:rsidR="003D56D1" w:rsidRPr="00673B07" w:rsidRDefault="002B3EED" w:rsidP="001E0FAC">
      <w:pPr>
        <w:pStyle w:val="berschrift1"/>
        <w:rPr>
          <w:rFonts w:asciiTheme="minorHAnsi" w:hAnsiTheme="minorHAnsi"/>
        </w:rPr>
      </w:pPr>
      <w:bookmarkStart w:id="3" w:name="_Beratung"/>
      <w:bookmarkEnd w:id="3"/>
      <w:r w:rsidRPr="00673B07">
        <w:rPr>
          <w:rFonts w:asciiTheme="minorHAnsi" w:hAnsiTheme="minorHAnsi"/>
        </w:rPr>
        <w:lastRenderedPageBreak/>
        <w:t>Beratung</w:t>
      </w:r>
    </w:p>
    <w:p w14:paraId="3FA2ADA6" w14:textId="77777777" w:rsidR="00EA08B4" w:rsidRPr="00673B07" w:rsidRDefault="00EA08B4" w:rsidP="001E0FAC">
      <w:pPr>
        <w:pStyle w:val="berschrift2"/>
        <w:rPr>
          <w:rFonts w:asciiTheme="minorHAnsi" w:hAnsiTheme="minorHAnsi"/>
        </w:rPr>
      </w:pPr>
      <w:bookmarkStart w:id="4" w:name="_Toc519611558"/>
      <w:bookmarkStart w:id="5" w:name="_Hlk520718872"/>
      <w:bookmarkStart w:id="6" w:name="_Toc519611557"/>
      <w:r w:rsidRPr="00673B07">
        <w:rPr>
          <w:rFonts w:asciiTheme="minorHAnsi" w:hAnsiTheme="minorHAnsi"/>
        </w:rPr>
        <w:t>Strategie</w:t>
      </w:r>
    </w:p>
    <w:p w14:paraId="5EEC958A" w14:textId="77777777" w:rsidR="00FE5F55" w:rsidRPr="00673B07" w:rsidRDefault="00FE5F55" w:rsidP="001E0FAC"/>
    <w:p w14:paraId="2F7CF983" w14:textId="03073F45" w:rsidR="005B7B03" w:rsidRPr="00673B07" w:rsidRDefault="005B7B03" w:rsidP="001E0FAC">
      <w:pPr>
        <w:pStyle w:val="berschrift2"/>
        <w:rPr>
          <w:rFonts w:asciiTheme="minorHAnsi" w:hAnsiTheme="minorHAnsi"/>
        </w:rPr>
      </w:pPr>
      <w:bookmarkStart w:id="7" w:name="_Hlk170145670"/>
      <w:r w:rsidRPr="00673B07">
        <w:rPr>
          <w:rFonts w:asciiTheme="minorHAnsi" w:hAnsiTheme="minorHAnsi"/>
        </w:rPr>
        <w:t>Ressourcen</w:t>
      </w:r>
    </w:p>
    <w:p w14:paraId="687CEFAD" w14:textId="19499E02" w:rsidR="005B7B03" w:rsidRPr="00673B07" w:rsidRDefault="005B7B03" w:rsidP="001E0FAC">
      <w:pPr>
        <w:rPr>
          <w:sz w:val="16"/>
          <w:szCs w:val="16"/>
        </w:rPr>
      </w:pPr>
      <w:r w:rsidRPr="00673B07">
        <w:rPr>
          <w:sz w:val="16"/>
          <w:szCs w:val="16"/>
        </w:rPr>
        <w:t>Persönlichkeit / Ressourcen / Arbeitsweise</w:t>
      </w:r>
    </w:p>
    <w:p w14:paraId="76D2C16F" w14:textId="77777777" w:rsidR="005B7B03" w:rsidRPr="00673B07" w:rsidRDefault="005B7B03" w:rsidP="006920A4">
      <w:pPr>
        <w:pStyle w:val="Listenabsatz"/>
        <w:numPr>
          <w:ilvl w:val="0"/>
          <w:numId w:val="23"/>
        </w:numPr>
      </w:pPr>
    </w:p>
    <w:bookmarkEnd w:id="7"/>
    <w:p w14:paraId="4770FB8F" w14:textId="77777777" w:rsidR="00D27751" w:rsidRPr="00673B07" w:rsidRDefault="00D27751" w:rsidP="00D27751">
      <w:pPr>
        <w:pStyle w:val="berschrift2"/>
        <w:rPr>
          <w:rFonts w:asciiTheme="minorHAnsi" w:hAnsiTheme="minorHAnsi"/>
        </w:rPr>
      </w:pPr>
      <w:r w:rsidRPr="00673B07">
        <w:rPr>
          <w:rFonts w:asciiTheme="minorHAnsi" w:hAnsiTheme="minorHAnsi"/>
        </w:rPr>
        <w:t>Standortbestimmungen</w:t>
      </w:r>
    </w:p>
    <w:p w14:paraId="546F89E5" w14:textId="77777777" w:rsidR="00D27751" w:rsidRPr="00673B07" w:rsidRDefault="00D27751" w:rsidP="00D27751">
      <w:r w:rsidRPr="00673B07">
        <w:t xml:space="preserve">Was </w:t>
      </w:r>
    </w:p>
    <w:p w14:paraId="5609F413" w14:textId="77777777" w:rsidR="00D27751" w:rsidRPr="00673B07" w:rsidRDefault="00D27751" w:rsidP="00D27751">
      <w:pPr>
        <w:pStyle w:val="Listenabsatz"/>
        <w:numPr>
          <w:ilvl w:val="0"/>
          <w:numId w:val="3"/>
        </w:numPr>
        <w:spacing w:line="276" w:lineRule="auto"/>
      </w:pPr>
      <w:proofErr w:type="spellStart"/>
      <w:r w:rsidRPr="00673B07">
        <w:t>xx.</w:t>
      </w:r>
      <w:proofErr w:type="gramStart"/>
      <w:r w:rsidRPr="00673B07">
        <w:t>xx.xxxx</w:t>
      </w:r>
      <w:proofErr w:type="spellEnd"/>
      <w:proofErr w:type="gramEnd"/>
      <w:r w:rsidRPr="00673B07">
        <w:t xml:space="preserve"> / wer</w:t>
      </w:r>
    </w:p>
    <w:p w14:paraId="56E56D98" w14:textId="77777777" w:rsidR="00D27751" w:rsidRPr="00673B07" w:rsidRDefault="00D27751" w:rsidP="00D27751">
      <w:pPr>
        <w:pStyle w:val="Listenabsatz"/>
        <w:numPr>
          <w:ilvl w:val="0"/>
          <w:numId w:val="3"/>
        </w:numPr>
        <w:spacing w:line="276" w:lineRule="auto"/>
      </w:pPr>
      <w:r w:rsidRPr="00673B07">
        <w:t>Ergebnisse</w:t>
      </w:r>
    </w:p>
    <w:p w14:paraId="747CB205" w14:textId="77777777" w:rsidR="00FE5F55" w:rsidRPr="00673B07" w:rsidRDefault="00FE5F55" w:rsidP="001E0FAC">
      <w:pPr>
        <w:pStyle w:val="berschrift2"/>
        <w:rPr>
          <w:rFonts w:asciiTheme="minorHAnsi" w:hAnsiTheme="minorHAnsi"/>
        </w:rPr>
      </w:pPr>
      <w:r w:rsidRPr="00673B07">
        <w:rPr>
          <w:rFonts w:asciiTheme="minorHAnsi" w:hAnsiTheme="minorHAnsi"/>
        </w:rPr>
        <w:t>Testungen</w:t>
      </w:r>
    </w:p>
    <w:p w14:paraId="6EC6503E" w14:textId="77777777" w:rsidR="00FE5F55" w:rsidRPr="00673B07" w:rsidRDefault="00FE5F55" w:rsidP="001E0FAC">
      <w:r w:rsidRPr="00673B07">
        <w:t>FPI-R</w:t>
      </w:r>
    </w:p>
    <w:p w14:paraId="4901400D" w14:textId="77777777" w:rsidR="00FE5F55" w:rsidRPr="00673B07" w:rsidRDefault="00FE5F55" w:rsidP="001E0FAC">
      <w:pPr>
        <w:pStyle w:val="Listenabsatz"/>
        <w:numPr>
          <w:ilvl w:val="0"/>
          <w:numId w:val="2"/>
        </w:numPr>
        <w:spacing w:line="276" w:lineRule="auto"/>
      </w:pPr>
      <w:r w:rsidRPr="00673B07">
        <w:t>Ergebnisse</w:t>
      </w:r>
    </w:p>
    <w:p w14:paraId="5003115B" w14:textId="77777777" w:rsidR="00FE5F55" w:rsidRPr="00673B07" w:rsidRDefault="00FE5F55" w:rsidP="001E0FAC">
      <w:r w:rsidRPr="00673B07">
        <w:t>WIT-2</w:t>
      </w:r>
    </w:p>
    <w:p w14:paraId="20BDB9B6" w14:textId="77777777" w:rsidR="00FE5F55" w:rsidRPr="00673B07" w:rsidRDefault="00FE5F55" w:rsidP="001E0FAC">
      <w:pPr>
        <w:pStyle w:val="Listenabsatz"/>
        <w:numPr>
          <w:ilvl w:val="0"/>
          <w:numId w:val="2"/>
        </w:numPr>
        <w:spacing w:line="276" w:lineRule="auto"/>
      </w:pPr>
      <w:r w:rsidRPr="00673B07">
        <w:t>Ergebnisse</w:t>
      </w:r>
    </w:p>
    <w:p w14:paraId="298A32F1" w14:textId="77777777" w:rsidR="00FE5F55" w:rsidRPr="00673B07" w:rsidRDefault="00FE5F55" w:rsidP="001E0FAC">
      <w:r w:rsidRPr="00673B07">
        <w:t>SPM</w:t>
      </w:r>
    </w:p>
    <w:p w14:paraId="35D10764" w14:textId="77777777" w:rsidR="00FE5F55" w:rsidRPr="00673B07" w:rsidRDefault="00FE5F55" w:rsidP="001E0FAC">
      <w:pPr>
        <w:pStyle w:val="Listenabsatz"/>
        <w:numPr>
          <w:ilvl w:val="0"/>
          <w:numId w:val="2"/>
        </w:numPr>
        <w:spacing w:line="276" w:lineRule="auto"/>
      </w:pPr>
      <w:r w:rsidRPr="00673B07">
        <w:t>Ergebnisse</w:t>
      </w:r>
    </w:p>
    <w:p w14:paraId="37D89E0D" w14:textId="3C1CEDFC" w:rsidR="00F61045" w:rsidRPr="00673B07" w:rsidRDefault="00F61045" w:rsidP="001E0FAC">
      <w:pPr>
        <w:pStyle w:val="berschrift2"/>
        <w:rPr>
          <w:rFonts w:asciiTheme="minorHAnsi" w:hAnsiTheme="minorHAnsi"/>
        </w:rPr>
      </w:pPr>
      <w:bookmarkStart w:id="8" w:name="_Toc519611556"/>
      <w:bookmarkEnd w:id="4"/>
      <w:bookmarkEnd w:id="5"/>
      <w:bookmarkEnd w:id="6"/>
      <w:r w:rsidRPr="00673B07">
        <w:rPr>
          <w:rFonts w:asciiTheme="minorHAnsi" w:hAnsiTheme="minorHAnsi"/>
        </w:rPr>
        <w:t xml:space="preserve">Einschätzung aus </w:t>
      </w:r>
      <w:bookmarkEnd w:id="8"/>
      <w:r w:rsidR="00A755D3" w:rsidRPr="00673B07">
        <w:rPr>
          <w:rFonts w:asciiTheme="minorHAnsi" w:hAnsiTheme="minorHAnsi"/>
        </w:rPr>
        <w:t>der Beratung</w:t>
      </w:r>
    </w:p>
    <w:p w14:paraId="21F914DE" w14:textId="2BC5BBEF" w:rsidR="00A755D3" w:rsidRPr="00673B07" w:rsidRDefault="00A755D3" w:rsidP="001E0FAC">
      <w:pPr>
        <w:rPr>
          <w:sz w:val="16"/>
          <w:szCs w:val="16"/>
        </w:rPr>
      </w:pPr>
      <w:r w:rsidRPr="00673B07">
        <w:rPr>
          <w:sz w:val="16"/>
          <w:szCs w:val="16"/>
        </w:rPr>
        <w:t>Ressourcen / Themenschwerpunkte</w:t>
      </w:r>
      <w:r w:rsidR="00D17E40" w:rsidRPr="00673B07">
        <w:rPr>
          <w:sz w:val="16"/>
          <w:szCs w:val="16"/>
        </w:rPr>
        <w:t xml:space="preserve"> </w:t>
      </w:r>
      <w:r w:rsidR="00EC71FA" w:rsidRPr="00673B07">
        <w:rPr>
          <w:sz w:val="16"/>
          <w:szCs w:val="16"/>
        </w:rPr>
        <w:t>/ Prozess &amp; Entwicklung / Ergebnisse</w:t>
      </w:r>
    </w:p>
    <w:p w14:paraId="1E981930" w14:textId="6CD3593E" w:rsidR="00FE0E41" w:rsidRPr="00673B07" w:rsidRDefault="00FE0E41" w:rsidP="001E0FAC">
      <w:pPr>
        <w:pStyle w:val="Listenabsatz"/>
        <w:numPr>
          <w:ilvl w:val="0"/>
          <w:numId w:val="5"/>
        </w:numPr>
        <w:spacing w:line="276" w:lineRule="auto"/>
      </w:pPr>
      <w:r w:rsidRPr="00673B07">
        <w:t>Eintrag Schlussbericht</w:t>
      </w:r>
      <w:r w:rsidR="007C07B4" w:rsidRPr="00673B07">
        <w:t>: (</w:t>
      </w:r>
      <w:proofErr w:type="spellStart"/>
      <w:r w:rsidR="007C07B4" w:rsidRPr="00673B07">
        <w:t>xx.xx.xxx</w:t>
      </w:r>
      <w:proofErr w:type="spellEnd"/>
      <w:r w:rsidR="007C07B4" w:rsidRPr="00673B07">
        <w:t>, BP)</w:t>
      </w:r>
    </w:p>
    <w:p w14:paraId="0C342C6C" w14:textId="3B53AD4E" w:rsidR="00EA5A12" w:rsidRPr="00673B07" w:rsidRDefault="007C07B4" w:rsidP="001E0FAC">
      <w:pPr>
        <w:pStyle w:val="Listenabsatz"/>
        <w:numPr>
          <w:ilvl w:val="0"/>
          <w:numId w:val="5"/>
        </w:numPr>
        <w:spacing w:line="276" w:lineRule="auto"/>
      </w:pPr>
      <w:r w:rsidRPr="00673B07">
        <w:t>Einschätzung: (</w:t>
      </w:r>
      <w:proofErr w:type="spellStart"/>
      <w:r w:rsidRPr="00673B07">
        <w:t>xx.xx.xxx</w:t>
      </w:r>
      <w:proofErr w:type="spellEnd"/>
      <w:r w:rsidRPr="00673B07">
        <w:t>, BP)</w:t>
      </w:r>
    </w:p>
    <w:p w14:paraId="4898DA97" w14:textId="77777777" w:rsidR="00E32AA4" w:rsidRPr="00673B07" w:rsidRDefault="00E32AA4" w:rsidP="001E0FAC"/>
    <w:p w14:paraId="2B06A4E7" w14:textId="77777777" w:rsidR="00E32AA4" w:rsidRPr="00673B07" w:rsidRDefault="00E32AA4" w:rsidP="001E0FAC">
      <w:pPr>
        <w:rPr>
          <w:sz w:val="16"/>
          <w:szCs w:val="20"/>
        </w:rPr>
      </w:pPr>
      <w:r w:rsidRPr="00673B07">
        <w:rPr>
          <w:sz w:val="16"/>
          <w:szCs w:val="20"/>
        </w:rPr>
        <w:t>Themen und Einträge aus der Beratung sind oft persönlich und vertraulich! Diese sollen nicht im Unterricht oder mit den TN besprochen werden. Infos für andere Bereiche werden im oberen Bereich oder in den</w:t>
      </w:r>
      <w:r w:rsidR="009747D7" w:rsidRPr="00673B07">
        <w:rPr>
          <w:sz w:val="16"/>
          <w:szCs w:val="20"/>
        </w:rPr>
        <w:t xml:space="preserve"> jeweiligen</w:t>
      </w:r>
      <w:r w:rsidRPr="00673B07">
        <w:rPr>
          <w:sz w:val="16"/>
          <w:szCs w:val="20"/>
        </w:rPr>
        <w:t xml:space="preserve"> Bereichsteilen kommuniziert.</w:t>
      </w:r>
    </w:p>
    <w:tbl>
      <w:tblPr>
        <w:tblStyle w:val="Gitternetztabelle1hell"/>
        <w:tblW w:w="9344" w:type="dxa"/>
        <w:tblLayout w:type="fixed"/>
        <w:tblLook w:val="04A0" w:firstRow="1" w:lastRow="0" w:firstColumn="1" w:lastColumn="0" w:noHBand="0" w:noVBand="1"/>
      </w:tblPr>
      <w:tblGrid>
        <w:gridCol w:w="1202"/>
        <w:gridCol w:w="1202"/>
        <w:gridCol w:w="1202"/>
        <w:gridCol w:w="5738"/>
      </w:tblGrid>
      <w:tr w:rsidR="00C878E9" w:rsidRPr="00673B07" w14:paraId="42CD5F86" w14:textId="77777777" w:rsidTr="004D0E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shd w:val="clear" w:color="auto" w:fill="CC99FF"/>
          </w:tcPr>
          <w:p w14:paraId="38F107C9" w14:textId="77777777" w:rsidR="00C878E9" w:rsidRPr="00673B07" w:rsidRDefault="00C878E9" w:rsidP="001E0FAC">
            <w:r w:rsidRPr="00673B07">
              <w:t>Datum</w:t>
            </w:r>
          </w:p>
        </w:tc>
        <w:tc>
          <w:tcPr>
            <w:tcW w:w="1202" w:type="dxa"/>
            <w:shd w:val="clear" w:color="auto" w:fill="CC99FF"/>
          </w:tcPr>
          <w:p w14:paraId="11C48A01" w14:textId="77777777" w:rsidR="00C878E9" w:rsidRPr="00673B07" w:rsidRDefault="00C878E9" w:rsidP="001E0FAC">
            <w:pPr>
              <w:cnfStyle w:val="100000000000" w:firstRow="1" w:lastRow="0" w:firstColumn="0" w:lastColumn="0" w:oddVBand="0" w:evenVBand="0" w:oddHBand="0" w:evenHBand="0" w:firstRowFirstColumn="0" w:firstRowLastColumn="0" w:lastRowFirstColumn="0" w:lastRowLastColumn="0"/>
            </w:pPr>
            <w:r w:rsidRPr="00673B07">
              <w:t>Eintrag von</w:t>
            </w:r>
          </w:p>
        </w:tc>
        <w:tc>
          <w:tcPr>
            <w:tcW w:w="1202" w:type="dxa"/>
            <w:shd w:val="clear" w:color="auto" w:fill="CC99FF"/>
          </w:tcPr>
          <w:p w14:paraId="3BEF15FD" w14:textId="77777777" w:rsidR="00C878E9" w:rsidRPr="00673B07" w:rsidRDefault="00C878E9" w:rsidP="001E0FAC">
            <w:pPr>
              <w:cnfStyle w:val="100000000000" w:firstRow="1" w:lastRow="0" w:firstColumn="0" w:lastColumn="0" w:oddVBand="0" w:evenVBand="0" w:oddHBand="0" w:evenHBand="0" w:firstRowFirstColumn="0" w:firstRowLastColumn="0" w:lastRowFirstColumn="0" w:lastRowLastColumn="0"/>
            </w:pPr>
            <w:r w:rsidRPr="00673B07">
              <w:t>Thematik</w:t>
            </w:r>
          </w:p>
        </w:tc>
        <w:tc>
          <w:tcPr>
            <w:tcW w:w="5738" w:type="dxa"/>
            <w:shd w:val="clear" w:color="auto" w:fill="CC99FF"/>
          </w:tcPr>
          <w:p w14:paraId="5E2B6BA4" w14:textId="77777777" w:rsidR="00C878E9" w:rsidRPr="00673B07" w:rsidRDefault="00C878E9" w:rsidP="001E0FAC">
            <w:pPr>
              <w:cnfStyle w:val="100000000000" w:firstRow="1" w:lastRow="0" w:firstColumn="0" w:lastColumn="0" w:oddVBand="0" w:evenVBand="0" w:oddHBand="0" w:evenHBand="0" w:firstRowFirstColumn="0" w:firstRowLastColumn="0" w:lastRowFirstColumn="0" w:lastRowLastColumn="0"/>
            </w:pPr>
            <w:r w:rsidRPr="00673B07">
              <w:t>Beschreibung</w:t>
            </w:r>
          </w:p>
        </w:tc>
      </w:tr>
      <w:tr w:rsidR="00C878E9" w:rsidRPr="00673B07" w14:paraId="3320ED35" w14:textId="77777777" w:rsidTr="004D0ECC">
        <w:tc>
          <w:tcPr>
            <w:cnfStyle w:val="001000000000" w:firstRow="0" w:lastRow="0" w:firstColumn="1" w:lastColumn="0" w:oddVBand="0" w:evenVBand="0" w:oddHBand="0" w:evenHBand="0" w:firstRowFirstColumn="0" w:firstRowLastColumn="0" w:lastRowFirstColumn="0" w:lastRowLastColumn="0"/>
            <w:tcW w:w="1202" w:type="dxa"/>
          </w:tcPr>
          <w:p w14:paraId="5BD67590" w14:textId="77777777" w:rsidR="00C878E9" w:rsidRPr="00673B07" w:rsidRDefault="00C878E9" w:rsidP="001E0FAC"/>
        </w:tc>
        <w:tc>
          <w:tcPr>
            <w:tcW w:w="1202" w:type="dxa"/>
          </w:tcPr>
          <w:p w14:paraId="4D690601" w14:textId="77777777" w:rsidR="00C878E9" w:rsidRPr="00673B07" w:rsidRDefault="00C878E9" w:rsidP="001E0FAC">
            <w:pPr>
              <w:cnfStyle w:val="000000000000" w:firstRow="0" w:lastRow="0" w:firstColumn="0" w:lastColumn="0" w:oddVBand="0" w:evenVBand="0" w:oddHBand="0" w:evenHBand="0" w:firstRowFirstColumn="0" w:firstRowLastColumn="0" w:lastRowFirstColumn="0" w:lastRowLastColumn="0"/>
            </w:pPr>
          </w:p>
        </w:tc>
        <w:tc>
          <w:tcPr>
            <w:tcW w:w="1202" w:type="dxa"/>
          </w:tcPr>
          <w:p w14:paraId="51183565" w14:textId="77777777" w:rsidR="00C878E9" w:rsidRPr="00673B07" w:rsidRDefault="00C878E9" w:rsidP="001E0FAC">
            <w:pPr>
              <w:cnfStyle w:val="000000000000" w:firstRow="0" w:lastRow="0" w:firstColumn="0" w:lastColumn="0" w:oddVBand="0" w:evenVBand="0" w:oddHBand="0" w:evenHBand="0" w:firstRowFirstColumn="0" w:firstRowLastColumn="0" w:lastRowFirstColumn="0" w:lastRowLastColumn="0"/>
            </w:pPr>
          </w:p>
        </w:tc>
        <w:tc>
          <w:tcPr>
            <w:tcW w:w="5738" w:type="dxa"/>
          </w:tcPr>
          <w:p w14:paraId="28C54626" w14:textId="77777777" w:rsidR="00C878E9" w:rsidRPr="00673B07" w:rsidRDefault="00C878E9" w:rsidP="001E0FAC">
            <w:pPr>
              <w:cnfStyle w:val="000000000000" w:firstRow="0" w:lastRow="0" w:firstColumn="0" w:lastColumn="0" w:oddVBand="0" w:evenVBand="0" w:oddHBand="0" w:evenHBand="0" w:firstRowFirstColumn="0" w:firstRowLastColumn="0" w:lastRowFirstColumn="0" w:lastRowLastColumn="0"/>
            </w:pPr>
          </w:p>
        </w:tc>
      </w:tr>
      <w:tr w:rsidR="004D0ECC" w:rsidRPr="00673B07" w14:paraId="0B0EDC5E" w14:textId="77777777" w:rsidTr="004D0ECC">
        <w:tc>
          <w:tcPr>
            <w:cnfStyle w:val="001000000000" w:firstRow="0" w:lastRow="0" w:firstColumn="1" w:lastColumn="0" w:oddVBand="0" w:evenVBand="0" w:oddHBand="0" w:evenHBand="0" w:firstRowFirstColumn="0" w:firstRowLastColumn="0" w:lastRowFirstColumn="0" w:lastRowLastColumn="0"/>
            <w:tcW w:w="1202" w:type="dxa"/>
          </w:tcPr>
          <w:p w14:paraId="1138D616" w14:textId="77777777" w:rsidR="004D0ECC" w:rsidRPr="00673B07" w:rsidRDefault="004D0ECC" w:rsidP="001E0FAC"/>
        </w:tc>
        <w:tc>
          <w:tcPr>
            <w:tcW w:w="1202" w:type="dxa"/>
          </w:tcPr>
          <w:p w14:paraId="4C79B693" w14:textId="77777777" w:rsidR="004D0ECC" w:rsidRPr="00673B07" w:rsidRDefault="004D0ECC" w:rsidP="001E0FAC">
            <w:pPr>
              <w:cnfStyle w:val="000000000000" w:firstRow="0" w:lastRow="0" w:firstColumn="0" w:lastColumn="0" w:oddVBand="0" w:evenVBand="0" w:oddHBand="0" w:evenHBand="0" w:firstRowFirstColumn="0" w:firstRowLastColumn="0" w:lastRowFirstColumn="0" w:lastRowLastColumn="0"/>
            </w:pPr>
          </w:p>
        </w:tc>
        <w:tc>
          <w:tcPr>
            <w:tcW w:w="1202" w:type="dxa"/>
          </w:tcPr>
          <w:p w14:paraId="745E0229" w14:textId="21A86D24" w:rsidR="004D0ECC" w:rsidRPr="00673B07" w:rsidRDefault="004D0ECC" w:rsidP="001E0FAC">
            <w:pPr>
              <w:cnfStyle w:val="000000000000" w:firstRow="0" w:lastRow="0" w:firstColumn="0" w:lastColumn="0" w:oddVBand="0" w:evenVBand="0" w:oddHBand="0" w:evenHBand="0" w:firstRowFirstColumn="0" w:firstRowLastColumn="0" w:lastRowFirstColumn="0" w:lastRowLastColumn="0"/>
            </w:pPr>
          </w:p>
        </w:tc>
        <w:tc>
          <w:tcPr>
            <w:tcW w:w="5738" w:type="dxa"/>
          </w:tcPr>
          <w:p w14:paraId="5585DA27" w14:textId="0BED176D" w:rsidR="004D0ECC" w:rsidRPr="00673B07" w:rsidRDefault="004D0ECC" w:rsidP="001E0FAC">
            <w:pPr>
              <w:cnfStyle w:val="000000000000" w:firstRow="0" w:lastRow="0" w:firstColumn="0" w:lastColumn="0" w:oddVBand="0" w:evenVBand="0" w:oddHBand="0" w:evenHBand="0" w:firstRowFirstColumn="0" w:firstRowLastColumn="0" w:lastRowFirstColumn="0" w:lastRowLastColumn="0"/>
            </w:pPr>
          </w:p>
        </w:tc>
      </w:tr>
      <w:tr w:rsidR="004D0ECC" w:rsidRPr="00673B07" w14:paraId="2C33DA67" w14:textId="77777777" w:rsidTr="004D0ECC">
        <w:tc>
          <w:tcPr>
            <w:cnfStyle w:val="001000000000" w:firstRow="0" w:lastRow="0" w:firstColumn="1" w:lastColumn="0" w:oddVBand="0" w:evenVBand="0" w:oddHBand="0" w:evenHBand="0" w:firstRowFirstColumn="0" w:firstRowLastColumn="0" w:lastRowFirstColumn="0" w:lastRowLastColumn="0"/>
            <w:tcW w:w="1202" w:type="dxa"/>
          </w:tcPr>
          <w:p w14:paraId="5428BF97" w14:textId="7CC5BC7F" w:rsidR="004D0ECC" w:rsidRPr="00673B07" w:rsidRDefault="005B1A0A" w:rsidP="001E0FAC">
            <w:r>
              <w:t>(EG)</w:t>
            </w:r>
          </w:p>
        </w:tc>
        <w:tc>
          <w:tcPr>
            <w:tcW w:w="1202" w:type="dxa"/>
          </w:tcPr>
          <w:p w14:paraId="3A4ADB99" w14:textId="77777777" w:rsidR="004D0ECC" w:rsidRPr="00673B07" w:rsidRDefault="004D0ECC" w:rsidP="001E0FAC">
            <w:pPr>
              <w:cnfStyle w:val="000000000000" w:firstRow="0" w:lastRow="0" w:firstColumn="0" w:lastColumn="0" w:oddVBand="0" w:evenVBand="0" w:oddHBand="0" w:evenHBand="0" w:firstRowFirstColumn="0" w:firstRowLastColumn="0" w:lastRowFirstColumn="0" w:lastRowLastColumn="0"/>
            </w:pPr>
          </w:p>
        </w:tc>
        <w:tc>
          <w:tcPr>
            <w:tcW w:w="1202" w:type="dxa"/>
          </w:tcPr>
          <w:p w14:paraId="64D74AF5" w14:textId="7A5328AF" w:rsidR="004D0ECC" w:rsidRPr="00673B07" w:rsidRDefault="006C2E19" w:rsidP="001E0FAC">
            <w:pPr>
              <w:cnfStyle w:val="000000000000" w:firstRow="0" w:lastRow="0" w:firstColumn="0" w:lastColumn="0" w:oddVBand="0" w:evenVBand="0" w:oddHBand="0" w:evenHBand="0" w:firstRowFirstColumn="0" w:firstRowLastColumn="0" w:lastRowFirstColumn="0" w:lastRowLastColumn="0"/>
            </w:pPr>
            <w:proofErr w:type="spellStart"/>
            <w:r>
              <w:t>Intake</w:t>
            </w:r>
            <w:proofErr w:type="spellEnd"/>
          </w:p>
        </w:tc>
        <w:tc>
          <w:tcPr>
            <w:tcW w:w="5738" w:type="dxa"/>
          </w:tcPr>
          <w:p w14:paraId="326372B2" w14:textId="62DF0FA5" w:rsidR="004D0ECC" w:rsidRPr="00673B07" w:rsidRDefault="004D0ECC" w:rsidP="001E0FAC">
            <w:pPr>
              <w:cnfStyle w:val="000000000000" w:firstRow="0" w:lastRow="0" w:firstColumn="0" w:lastColumn="0" w:oddVBand="0" w:evenVBand="0" w:oddHBand="0" w:evenHBand="0" w:firstRowFirstColumn="0" w:firstRowLastColumn="0" w:lastRowFirstColumn="0" w:lastRowLastColumn="0"/>
            </w:pPr>
          </w:p>
        </w:tc>
      </w:tr>
    </w:tbl>
    <w:p w14:paraId="5C4E5CAF" w14:textId="77777777" w:rsidR="00C878E9" w:rsidRPr="00673B07" w:rsidRDefault="00C878E9" w:rsidP="001E0FAC">
      <w:pPr>
        <w:rPr>
          <w:sz w:val="16"/>
          <w:szCs w:val="20"/>
        </w:rPr>
      </w:pPr>
      <w:r w:rsidRPr="00673B07">
        <w:rPr>
          <w:sz w:val="16"/>
          <w:szCs w:val="20"/>
        </w:rPr>
        <w:t>Bitte neue Einträge jeweils oben eintragen!</w:t>
      </w:r>
    </w:p>
    <w:p w14:paraId="4546996A" w14:textId="77777777" w:rsidR="00C878E9" w:rsidRPr="00673B07" w:rsidRDefault="00C878E9" w:rsidP="001E0FAC"/>
    <w:p w14:paraId="40784A4E" w14:textId="77777777" w:rsidR="001B634D" w:rsidRPr="00673B07" w:rsidRDefault="001B634D" w:rsidP="001E0FAC">
      <w:r w:rsidRPr="00673B07">
        <w:br w:type="page"/>
      </w:r>
    </w:p>
    <w:p w14:paraId="61C76129" w14:textId="77777777" w:rsidR="002B3EED" w:rsidRPr="00673B07" w:rsidRDefault="002B3EED" w:rsidP="001E0FAC">
      <w:pPr>
        <w:pStyle w:val="berschrift1"/>
        <w:rPr>
          <w:rFonts w:asciiTheme="minorHAnsi" w:hAnsiTheme="minorHAnsi"/>
        </w:rPr>
      </w:pPr>
      <w:bookmarkStart w:id="9" w:name="_Berufsintegration"/>
      <w:bookmarkEnd w:id="9"/>
      <w:r w:rsidRPr="00673B07">
        <w:rPr>
          <w:rFonts w:asciiTheme="minorHAnsi" w:hAnsiTheme="minorHAnsi"/>
        </w:rPr>
        <w:lastRenderedPageBreak/>
        <w:t>Berufsintegration</w:t>
      </w:r>
    </w:p>
    <w:p w14:paraId="38E73F08" w14:textId="77777777" w:rsidR="00EB46ED" w:rsidRPr="00673B07" w:rsidRDefault="00EB46ED" w:rsidP="001E0FAC">
      <w:pPr>
        <w:pStyle w:val="berschrift2"/>
        <w:rPr>
          <w:rFonts w:asciiTheme="minorHAnsi" w:hAnsiTheme="minorHAnsi"/>
        </w:rPr>
      </w:pPr>
      <w:r w:rsidRPr="00673B07">
        <w:rPr>
          <w:rFonts w:asciiTheme="minorHAnsi" w:hAnsiTheme="minorHAnsi"/>
        </w:rPr>
        <w:t>Strategie</w:t>
      </w:r>
    </w:p>
    <w:p w14:paraId="1A69E748" w14:textId="77777777" w:rsidR="00B86A8F" w:rsidRPr="00673B07" w:rsidRDefault="00B86A8F" w:rsidP="001E0FAC">
      <w:pPr>
        <w:pStyle w:val="Listenabsatz"/>
        <w:numPr>
          <w:ilvl w:val="0"/>
          <w:numId w:val="8"/>
        </w:numPr>
        <w:spacing w:line="276" w:lineRule="auto"/>
      </w:pPr>
    </w:p>
    <w:p w14:paraId="6BDA72AC" w14:textId="77777777" w:rsidR="00B86A8F" w:rsidRPr="00673B07" w:rsidRDefault="00B86A8F" w:rsidP="001E0FAC">
      <w:pPr>
        <w:pStyle w:val="Formatvorlage1"/>
        <w:rPr>
          <w:rFonts w:asciiTheme="minorHAnsi" w:hAnsiTheme="minorHAnsi"/>
        </w:rPr>
      </w:pPr>
      <w:r w:rsidRPr="00673B07">
        <w:rPr>
          <w:rFonts w:asciiTheme="minorHAnsi" w:hAnsiTheme="minorHAnsi"/>
        </w:rPr>
        <w:t>Dossier:</w:t>
      </w:r>
    </w:p>
    <w:bookmarkStart w:id="10" w:name="_Hlk202083959"/>
    <w:p w14:paraId="366E0F32" w14:textId="77777777" w:rsidR="00B86A8F" w:rsidRPr="00673B07" w:rsidRDefault="00000000" w:rsidP="001E0FAC">
      <w:pPr>
        <w:pBdr>
          <w:top w:val="single" w:sz="4" w:space="1" w:color="auto"/>
          <w:bottom w:val="single" w:sz="4" w:space="1" w:color="auto"/>
          <w:between w:val="single" w:sz="4" w:space="1" w:color="auto"/>
        </w:pBdr>
        <w:rPr>
          <w:rFonts w:eastAsiaTheme="majorEastAsia" w:cstheme="majorBidi"/>
          <w:color w:val="auto"/>
          <w:szCs w:val="26"/>
        </w:rPr>
      </w:pPr>
      <w:sdt>
        <w:sdtPr>
          <w:rPr>
            <w:rFonts w:eastAsiaTheme="majorEastAsia" w:cstheme="majorBidi"/>
            <w:color w:val="auto"/>
            <w:szCs w:val="26"/>
          </w:rPr>
          <w:id w:val="-291985735"/>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LL: </w:t>
      </w:r>
      <w:sdt>
        <w:sdtPr>
          <w:rPr>
            <w:rFonts w:eastAsiaTheme="majorEastAsia" w:cstheme="majorBidi"/>
            <w:color w:val="auto"/>
            <w:szCs w:val="26"/>
          </w:rPr>
          <w:id w:val="-1735456407"/>
          <w:placeholder>
            <w:docPart w:val="C02096177FDF4EB2AC1159E546E91B85"/>
          </w:placeholder>
          <w:showingPlcHdr/>
        </w:sdtPr>
        <w:sdtContent>
          <w:r w:rsidR="00B86A8F" w:rsidRPr="00673B07">
            <w:rPr>
              <w:color w:val="auto"/>
            </w:rPr>
            <w:t xml:space="preserve">                 </w:t>
          </w:r>
        </w:sdtContent>
      </w:sdt>
      <w:r w:rsidR="00B86A8F" w:rsidRPr="00673B07">
        <w:rPr>
          <w:rFonts w:eastAsiaTheme="majorEastAsia" w:cstheme="majorBidi"/>
          <w:color w:val="auto"/>
          <w:szCs w:val="26"/>
        </w:rPr>
        <w:t xml:space="preserve"> </w:t>
      </w:r>
      <w:r w:rsidR="00B86A8F" w:rsidRPr="00673B07">
        <w:rPr>
          <w:color w:val="auto"/>
        </w:rPr>
        <w:tab/>
      </w:r>
      <w:sdt>
        <w:sdtPr>
          <w:rPr>
            <w:color w:val="auto"/>
          </w:rPr>
          <w:id w:val="578641223"/>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rPr>
            <w:t>☐</w:t>
          </w:r>
        </w:sdtContent>
      </w:sdt>
      <w:r w:rsidR="00B86A8F" w:rsidRPr="00673B07">
        <w:rPr>
          <w:color w:val="auto"/>
        </w:rPr>
        <w:t xml:space="preserve"> Foto: </w:t>
      </w:r>
      <w:sdt>
        <w:sdtPr>
          <w:rPr>
            <w:rFonts w:eastAsiaTheme="majorEastAsia" w:cstheme="majorBidi"/>
            <w:color w:val="auto"/>
            <w:szCs w:val="26"/>
          </w:rPr>
          <w:id w:val="-387732185"/>
          <w:placeholder>
            <w:docPart w:val="66AF94AFE930494B8AA53CD9BB0DC482"/>
          </w:placeholder>
          <w:showingPlcHdr/>
        </w:sdtPr>
        <w:sdtContent>
          <w:r w:rsidR="00B86A8F" w:rsidRPr="00673B07">
            <w:rPr>
              <w:rStyle w:val="Platzhaltertext"/>
              <w:color w:val="auto"/>
            </w:rPr>
            <w:t xml:space="preserve">                 </w:t>
          </w:r>
        </w:sdtContent>
      </w:sdt>
      <w:r w:rsidR="00B86A8F" w:rsidRPr="00673B07">
        <w:rPr>
          <w:rFonts w:eastAsiaTheme="majorEastAsia" w:cstheme="majorBidi"/>
          <w:color w:val="auto"/>
          <w:szCs w:val="26"/>
        </w:rPr>
        <w:t xml:space="preserve"> </w:t>
      </w:r>
      <w:r w:rsidR="00B86A8F" w:rsidRPr="00673B07">
        <w:rPr>
          <w:color w:val="auto"/>
        </w:rPr>
        <w:tab/>
      </w:r>
      <w:sdt>
        <w:sdtPr>
          <w:rPr>
            <w:color w:val="auto"/>
          </w:rPr>
          <w:id w:val="-1881313462"/>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rPr>
            <w:t>☐</w:t>
          </w:r>
        </w:sdtContent>
      </w:sdt>
      <w:r w:rsidR="00B86A8F" w:rsidRPr="00673B07">
        <w:rPr>
          <w:color w:val="auto"/>
        </w:rPr>
        <w:t xml:space="preserve"> 2. Blick: </w:t>
      </w:r>
      <w:sdt>
        <w:sdtPr>
          <w:rPr>
            <w:rFonts w:eastAsiaTheme="majorEastAsia" w:cstheme="majorBidi"/>
            <w:color w:val="auto"/>
            <w:szCs w:val="26"/>
          </w:rPr>
          <w:id w:val="1678151923"/>
          <w:placeholder>
            <w:docPart w:val="E86915DDDEE1457BAA0FE4DB82A43D44"/>
          </w:placeholder>
          <w:showingPlcHdr/>
        </w:sdtPr>
        <w:sdtContent>
          <w:r w:rsidR="00B86A8F" w:rsidRPr="00673B07">
            <w:rPr>
              <w:rFonts w:eastAsiaTheme="majorEastAsia" w:cstheme="majorBidi"/>
              <w:color w:val="auto"/>
              <w:szCs w:val="26"/>
            </w:rPr>
            <w:t>Visum &amp; Datum</w:t>
          </w:r>
        </w:sdtContent>
      </w:sdt>
      <w:r w:rsidR="00B86A8F" w:rsidRPr="00673B07">
        <w:rPr>
          <w:rFonts w:eastAsiaTheme="majorEastAsia" w:cstheme="majorBidi"/>
          <w:color w:val="auto"/>
          <w:szCs w:val="26"/>
        </w:rPr>
        <w:t xml:space="preserve"> </w:t>
      </w:r>
    </w:p>
    <w:p w14:paraId="3749BB6B" w14:textId="77777777" w:rsidR="00B86A8F" w:rsidRPr="00673B07" w:rsidRDefault="00000000" w:rsidP="001E0FAC">
      <w:pPr>
        <w:pBdr>
          <w:top w:val="single" w:sz="4" w:space="1" w:color="auto"/>
          <w:bottom w:val="single" w:sz="4" w:space="1" w:color="auto"/>
          <w:between w:val="single" w:sz="4" w:space="1" w:color="auto"/>
        </w:pBdr>
        <w:rPr>
          <w:color w:val="auto"/>
        </w:rPr>
      </w:pPr>
      <w:sdt>
        <w:sdtPr>
          <w:rPr>
            <w:rFonts w:eastAsiaTheme="majorEastAsia" w:cstheme="majorBidi"/>
            <w:color w:val="auto"/>
            <w:szCs w:val="26"/>
          </w:rPr>
          <w:id w:val="-68123287"/>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Brief 1. Beruf: </w:t>
      </w:r>
      <w:sdt>
        <w:sdtPr>
          <w:rPr>
            <w:rFonts w:eastAsiaTheme="majorEastAsia" w:cstheme="majorBidi"/>
            <w:color w:val="auto"/>
            <w:szCs w:val="26"/>
          </w:rPr>
          <w:id w:val="1814909022"/>
          <w:placeholder>
            <w:docPart w:val="5A7139AB3F234A86BB76024389032191"/>
          </w:placeholder>
          <w:showingPlcHdr/>
        </w:sdtPr>
        <w:sdtContent>
          <w:r w:rsidR="00B86A8F" w:rsidRPr="00673B07">
            <w:rPr>
              <w:rStyle w:val="Platzhaltertext"/>
              <w:color w:val="auto"/>
            </w:rPr>
            <w:t xml:space="preserve">                 </w:t>
          </w:r>
        </w:sdtContent>
      </w:sdt>
      <w:r w:rsidR="00B86A8F" w:rsidRPr="00673B07">
        <w:rPr>
          <w:rFonts w:eastAsiaTheme="majorEastAsia" w:cstheme="majorBidi"/>
          <w:color w:val="auto"/>
          <w:szCs w:val="26"/>
        </w:rPr>
        <w:t xml:space="preserve"> </w:t>
      </w:r>
      <w:r w:rsidR="00B86A8F" w:rsidRPr="00673B07">
        <w:rPr>
          <w:color w:val="auto"/>
        </w:rPr>
        <w:tab/>
      </w:r>
      <w:r w:rsidR="00B86A8F" w:rsidRPr="00673B07">
        <w:rPr>
          <w:color w:val="auto"/>
        </w:rPr>
        <w:tab/>
      </w:r>
      <w:r w:rsidR="00B86A8F" w:rsidRPr="00673B07">
        <w:rPr>
          <w:color w:val="auto"/>
        </w:rPr>
        <w:tab/>
      </w:r>
      <w:sdt>
        <w:sdtPr>
          <w:rPr>
            <w:color w:val="auto"/>
          </w:rPr>
          <w:id w:val="2069455001"/>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rPr>
            <w:t>☐</w:t>
          </w:r>
        </w:sdtContent>
      </w:sdt>
      <w:r w:rsidR="00B86A8F" w:rsidRPr="00673B07">
        <w:rPr>
          <w:color w:val="auto"/>
        </w:rPr>
        <w:t xml:space="preserve"> 2. Blick: </w:t>
      </w:r>
      <w:sdt>
        <w:sdtPr>
          <w:rPr>
            <w:rFonts w:eastAsiaTheme="majorEastAsia" w:cstheme="majorBidi"/>
            <w:color w:val="auto"/>
            <w:szCs w:val="26"/>
          </w:rPr>
          <w:id w:val="322471803"/>
          <w:placeholder>
            <w:docPart w:val="0D1DD75F3C6444CC8860644104E72E45"/>
          </w:placeholder>
          <w:showingPlcHdr/>
        </w:sdtPr>
        <w:sdtContent>
          <w:r w:rsidR="00B86A8F" w:rsidRPr="00673B07">
            <w:rPr>
              <w:rFonts w:eastAsiaTheme="majorEastAsia" w:cstheme="majorBidi"/>
              <w:color w:val="auto"/>
              <w:szCs w:val="26"/>
            </w:rPr>
            <w:t>Visum &amp; Datum</w:t>
          </w:r>
        </w:sdtContent>
      </w:sdt>
    </w:p>
    <w:p w14:paraId="22A7D1F0" w14:textId="77777777" w:rsidR="00B86A8F" w:rsidRPr="00673B07" w:rsidRDefault="00000000" w:rsidP="001E0FAC">
      <w:pPr>
        <w:pBdr>
          <w:top w:val="single" w:sz="4" w:space="1" w:color="auto"/>
          <w:bottom w:val="single" w:sz="4" w:space="1" w:color="auto"/>
          <w:between w:val="single" w:sz="4" w:space="1" w:color="auto"/>
        </w:pBdr>
        <w:rPr>
          <w:color w:val="auto"/>
        </w:rPr>
      </w:pPr>
      <w:sdt>
        <w:sdtPr>
          <w:rPr>
            <w:rFonts w:eastAsiaTheme="majorEastAsia" w:cstheme="majorBidi"/>
            <w:color w:val="auto"/>
            <w:szCs w:val="26"/>
          </w:rPr>
          <w:id w:val="-2084903978"/>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Begleitbrief: </w:t>
      </w:r>
      <w:sdt>
        <w:sdtPr>
          <w:rPr>
            <w:rFonts w:eastAsiaTheme="majorEastAsia" w:cstheme="majorBidi"/>
            <w:color w:val="auto"/>
            <w:szCs w:val="26"/>
          </w:rPr>
          <w:id w:val="-418946099"/>
          <w:placeholder>
            <w:docPart w:val="964481841CBA495EB274D45D32E593E2"/>
          </w:placeholder>
          <w:showingPlcHdr/>
        </w:sdtPr>
        <w:sdtContent>
          <w:r w:rsidR="00B86A8F" w:rsidRPr="00673B07">
            <w:rPr>
              <w:rStyle w:val="Platzhaltertext"/>
              <w:color w:val="auto"/>
            </w:rPr>
            <w:t xml:space="preserve">                 </w:t>
          </w:r>
        </w:sdtContent>
      </w:sdt>
      <w:r w:rsidR="00B86A8F" w:rsidRPr="00673B07">
        <w:rPr>
          <w:rFonts w:eastAsiaTheme="majorEastAsia" w:cstheme="majorBidi"/>
          <w:color w:val="auto"/>
          <w:szCs w:val="26"/>
        </w:rPr>
        <w:t xml:space="preserve"> </w:t>
      </w:r>
      <w:r w:rsidR="00B86A8F" w:rsidRPr="00673B07">
        <w:rPr>
          <w:color w:val="auto"/>
        </w:rPr>
        <w:tab/>
      </w:r>
      <w:r w:rsidR="00B86A8F" w:rsidRPr="00673B07">
        <w:rPr>
          <w:color w:val="auto"/>
        </w:rPr>
        <w:tab/>
      </w:r>
      <w:r w:rsidR="00B86A8F" w:rsidRPr="00673B07">
        <w:rPr>
          <w:color w:val="auto"/>
        </w:rPr>
        <w:tab/>
      </w:r>
      <w:sdt>
        <w:sdtPr>
          <w:rPr>
            <w:color w:val="auto"/>
          </w:rPr>
          <w:id w:val="-1661535122"/>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rPr>
            <w:t>☐</w:t>
          </w:r>
        </w:sdtContent>
      </w:sdt>
      <w:r w:rsidR="00B86A8F" w:rsidRPr="00673B07">
        <w:rPr>
          <w:color w:val="auto"/>
        </w:rPr>
        <w:t xml:space="preserve"> 2. Blick: </w:t>
      </w:r>
      <w:sdt>
        <w:sdtPr>
          <w:rPr>
            <w:rFonts w:eastAsiaTheme="majorEastAsia" w:cstheme="majorBidi"/>
            <w:color w:val="auto"/>
            <w:szCs w:val="26"/>
          </w:rPr>
          <w:id w:val="1801572443"/>
          <w:placeholder>
            <w:docPart w:val="5215CC7463854C57BC5BE326E0EA8B70"/>
          </w:placeholder>
          <w:showingPlcHdr/>
        </w:sdtPr>
        <w:sdtContent>
          <w:r w:rsidR="00B86A8F" w:rsidRPr="00673B07">
            <w:rPr>
              <w:rFonts w:eastAsiaTheme="majorEastAsia" w:cstheme="majorBidi"/>
              <w:color w:val="auto"/>
              <w:szCs w:val="26"/>
            </w:rPr>
            <w:t>Visum &amp; Datum</w:t>
          </w:r>
        </w:sdtContent>
      </w:sdt>
    </w:p>
    <w:p w14:paraId="1B2DA467" w14:textId="77777777" w:rsidR="00B86A8F" w:rsidRPr="00673B07" w:rsidRDefault="00000000" w:rsidP="001E0FAC">
      <w:pPr>
        <w:rPr>
          <w:rFonts w:eastAsiaTheme="majorEastAsia" w:cstheme="majorBidi"/>
          <w:color w:val="auto"/>
          <w:szCs w:val="26"/>
        </w:rPr>
      </w:pPr>
      <w:sdt>
        <w:sdtPr>
          <w:rPr>
            <w:rFonts w:eastAsiaTheme="majorEastAsia" w:cstheme="majorBidi"/>
            <w:color w:val="auto"/>
            <w:szCs w:val="26"/>
          </w:rPr>
          <w:id w:val="-1542889613"/>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Schulzeugnisse: </w:t>
      </w:r>
      <w:sdt>
        <w:sdtPr>
          <w:rPr>
            <w:rFonts w:eastAsiaTheme="majorEastAsia" w:cstheme="majorBidi"/>
            <w:color w:val="auto"/>
            <w:szCs w:val="26"/>
          </w:rPr>
          <w:id w:val="1641617846"/>
          <w:placeholder>
            <w:docPart w:val="C39073D0AC634AF29422D591C68E2EAC"/>
          </w:placeholder>
          <w:showingPlcHdr/>
        </w:sdtPr>
        <w:sdtContent>
          <w:r w:rsidR="00B86A8F" w:rsidRPr="00673B07">
            <w:rPr>
              <w:rStyle w:val="Platzhaltertext"/>
              <w:color w:val="auto"/>
            </w:rPr>
            <w:t xml:space="preserve">                 </w:t>
          </w:r>
        </w:sdtContent>
      </w:sdt>
      <w:r w:rsidR="00B86A8F" w:rsidRPr="00673B07">
        <w:rPr>
          <w:rFonts w:eastAsiaTheme="majorEastAsia" w:cstheme="majorBidi"/>
          <w:color w:val="auto"/>
          <w:szCs w:val="26"/>
        </w:rPr>
        <w:t xml:space="preserve"> </w:t>
      </w:r>
      <w:r w:rsidR="00B86A8F" w:rsidRPr="00673B07">
        <w:rPr>
          <w:rFonts w:eastAsiaTheme="majorEastAsia" w:cstheme="majorBidi"/>
          <w:color w:val="auto"/>
          <w:szCs w:val="26"/>
        </w:rPr>
        <w:tab/>
      </w:r>
      <w:r w:rsidR="00B86A8F" w:rsidRPr="00673B07">
        <w:rPr>
          <w:rFonts w:eastAsiaTheme="majorEastAsia" w:cstheme="majorBidi"/>
          <w:color w:val="auto"/>
          <w:szCs w:val="26"/>
        </w:rPr>
        <w:tab/>
      </w:r>
      <w:r w:rsidR="00B86A8F" w:rsidRPr="00673B07">
        <w:rPr>
          <w:rFonts w:eastAsiaTheme="majorEastAsia" w:cstheme="majorBidi"/>
          <w:color w:val="auto"/>
          <w:szCs w:val="26"/>
        </w:rPr>
        <w:tab/>
      </w:r>
      <w:sdt>
        <w:sdtPr>
          <w:rPr>
            <w:rFonts w:eastAsiaTheme="majorEastAsia" w:cstheme="majorBidi"/>
            <w:color w:val="auto"/>
            <w:szCs w:val="26"/>
          </w:rPr>
          <w:id w:val="303982268"/>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Arbeitszeugnisse: </w:t>
      </w:r>
      <w:sdt>
        <w:sdtPr>
          <w:rPr>
            <w:rFonts w:eastAsiaTheme="majorEastAsia" w:cstheme="majorBidi"/>
            <w:color w:val="auto"/>
            <w:szCs w:val="26"/>
          </w:rPr>
          <w:id w:val="29004207"/>
          <w:placeholder>
            <w:docPart w:val="3AB8C20380994CD89602D2C0BE7FB9F1"/>
          </w:placeholder>
          <w:showingPlcHdr/>
        </w:sdtPr>
        <w:sdtContent>
          <w:r w:rsidR="00B86A8F" w:rsidRPr="00673B07">
            <w:rPr>
              <w:rStyle w:val="Platzhaltertext"/>
              <w:color w:val="auto"/>
            </w:rPr>
            <w:t xml:space="preserve">                 </w:t>
          </w:r>
        </w:sdtContent>
      </w:sdt>
    </w:p>
    <w:p w14:paraId="4108D072" w14:textId="77777777" w:rsidR="00B86A8F" w:rsidRPr="00673B07" w:rsidRDefault="00000000" w:rsidP="001E0FAC">
      <w:pPr>
        <w:rPr>
          <w:rFonts w:eastAsiaTheme="majorEastAsia" w:cstheme="majorBidi"/>
          <w:color w:val="auto"/>
          <w:szCs w:val="26"/>
        </w:rPr>
      </w:pPr>
      <w:sdt>
        <w:sdtPr>
          <w:rPr>
            <w:rFonts w:eastAsiaTheme="majorEastAsia" w:cstheme="majorBidi"/>
            <w:color w:val="auto"/>
            <w:szCs w:val="26"/>
          </w:rPr>
          <w:id w:val="-1586528301"/>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Deutsch-Zertifikate: </w:t>
      </w:r>
      <w:sdt>
        <w:sdtPr>
          <w:rPr>
            <w:rFonts w:eastAsiaTheme="majorEastAsia" w:cstheme="majorBidi"/>
            <w:color w:val="auto"/>
            <w:szCs w:val="26"/>
          </w:rPr>
          <w:id w:val="746084823"/>
          <w:placeholder>
            <w:docPart w:val="645C3BC7588F465DBAC2E11929864921"/>
          </w:placeholder>
          <w:showingPlcHdr/>
        </w:sdtPr>
        <w:sdtContent>
          <w:r w:rsidR="00B86A8F" w:rsidRPr="00673B07">
            <w:rPr>
              <w:color w:val="auto"/>
            </w:rPr>
            <w:t xml:space="preserve">                 </w:t>
          </w:r>
        </w:sdtContent>
      </w:sdt>
      <w:r w:rsidR="00B86A8F" w:rsidRPr="00673B07">
        <w:rPr>
          <w:rFonts w:eastAsiaTheme="majorEastAsia" w:cstheme="majorBidi"/>
          <w:color w:val="auto"/>
          <w:szCs w:val="26"/>
        </w:rPr>
        <w:tab/>
      </w:r>
      <w:r w:rsidR="00B86A8F" w:rsidRPr="00673B07">
        <w:rPr>
          <w:rFonts w:eastAsiaTheme="majorEastAsia" w:cstheme="majorBidi"/>
          <w:color w:val="auto"/>
          <w:szCs w:val="26"/>
        </w:rPr>
        <w:tab/>
      </w:r>
      <w:sdt>
        <w:sdtPr>
          <w:rPr>
            <w:rFonts w:eastAsiaTheme="majorEastAsia" w:cstheme="majorBidi"/>
            <w:color w:val="auto"/>
            <w:szCs w:val="26"/>
          </w:rPr>
          <w:id w:val="-66343854"/>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SL-Auswertungen: </w:t>
      </w:r>
      <w:sdt>
        <w:sdtPr>
          <w:rPr>
            <w:rFonts w:eastAsiaTheme="majorEastAsia" w:cstheme="majorBidi"/>
            <w:color w:val="auto"/>
            <w:szCs w:val="26"/>
          </w:rPr>
          <w:id w:val="375285778"/>
          <w:placeholder>
            <w:docPart w:val="D7E348E8464E47D986B84C89D2575A77"/>
          </w:placeholder>
          <w:showingPlcHdr/>
        </w:sdtPr>
        <w:sdtContent>
          <w:r w:rsidR="00B86A8F" w:rsidRPr="00673B07">
            <w:rPr>
              <w:color w:val="auto"/>
            </w:rPr>
            <w:t xml:space="preserve">                 </w:t>
          </w:r>
        </w:sdtContent>
      </w:sdt>
    </w:p>
    <w:p w14:paraId="0A3174C4" w14:textId="77777777" w:rsidR="00B86A8F" w:rsidRPr="00673B07" w:rsidRDefault="00000000" w:rsidP="001E0FAC">
      <w:pPr>
        <w:rPr>
          <w:rFonts w:eastAsiaTheme="majorEastAsia" w:cstheme="majorBidi"/>
          <w:color w:val="auto"/>
          <w:szCs w:val="26"/>
        </w:rPr>
      </w:pPr>
      <w:sdt>
        <w:sdtPr>
          <w:rPr>
            <w:rFonts w:eastAsiaTheme="majorEastAsia" w:cstheme="majorBidi"/>
            <w:color w:val="auto"/>
            <w:szCs w:val="26"/>
          </w:rPr>
          <w:id w:val="-436056792"/>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Bestätigungen/Zertifikate: </w:t>
      </w:r>
      <w:sdt>
        <w:sdtPr>
          <w:rPr>
            <w:rFonts w:eastAsiaTheme="majorEastAsia" w:cstheme="majorBidi"/>
            <w:color w:val="auto"/>
            <w:szCs w:val="26"/>
          </w:rPr>
          <w:id w:val="1281678940"/>
          <w:placeholder>
            <w:docPart w:val="F21506B3C3434D688950765AB2A5511A"/>
          </w:placeholder>
          <w:showingPlcHdr/>
        </w:sdtPr>
        <w:sdtContent>
          <w:r w:rsidR="00B86A8F" w:rsidRPr="00673B07">
            <w:rPr>
              <w:color w:val="auto"/>
            </w:rPr>
            <w:t xml:space="preserve">                 </w:t>
          </w:r>
        </w:sdtContent>
      </w:sdt>
      <w:r w:rsidR="00B86A8F" w:rsidRPr="00673B07">
        <w:rPr>
          <w:rFonts w:eastAsiaTheme="majorEastAsia" w:cstheme="majorBidi"/>
          <w:color w:val="auto"/>
          <w:szCs w:val="26"/>
        </w:rPr>
        <w:tab/>
      </w:r>
    </w:p>
    <w:p w14:paraId="26594465" w14:textId="77777777" w:rsidR="00B86A8F" w:rsidRPr="00673B07" w:rsidRDefault="00000000" w:rsidP="001E0FAC">
      <w:pPr>
        <w:pBdr>
          <w:top w:val="single" w:sz="4" w:space="1" w:color="auto"/>
        </w:pBdr>
        <w:rPr>
          <w:rFonts w:eastAsiaTheme="majorEastAsia" w:cstheme="majorBidi"/>
          <w:color w:val="auto"/>
          <w:szCs w:val="26"/>
        </w:rPr>
      </w:pPr>
      <w:sdt>
        <w:sdtPr>
          <w:rPr>
            <w:rFonts w:eastAsiaTheme="majorEastAsia" w:cstheme="majorBidi"/>
            <w:color w:val="auto"/>
            <w:szCs w:val="26"/>
          </w:rPr>
          <w:id w:val="-2039194786"/>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SW-Test: </w:t>
      </w:r>
      <w:sdt>
        <w:sdtPr>
          <w:rPr>
            <w:rFonts w:eastAsiaTheme="majorEastAsia" w:cstheme="majorBidi"/>
            <w:color w:val="auto"/>
            <w:szCs w:val="26"/>
          </w:rPr>
          <w:id w:val="-645207165"/>
          <w:placeholder>
            <w:docPart w:val="FD572EC567DA4FB1B3D140411195B87B"/>
          </w:placeholder>
          <w:showingPlcHdr/>
        </w:sdtPr>
        <w:sdtContent>
          <w:r w:rsidR="00B86A8F" w:rsidRPr="00673B07">
            <w:rPr>
              <w:rStyle w:val="Platzhaltertext"/>
              <w:color w:val="auto"/>
            </w:rPr>
            <w:t xml:space="preserve">                 </w:t>
          </w:r>
        </w:sdtContent>
      </w:sdt>
      <w:sdt>
        <w:sdtPr>
          <w:rPr>
            <w:rFonts w:eastAsiaTheme="majorEastAsia" w:cstheme="majorBidi"/>
            <w:color w:val="auto"/>
            <w:szCs w:val="26"/>
          </w:rPr>
          <w:id w:val="901726745"/>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MC: </w:t>
      </w:r>
      <w:sdt>
        <w:sdtPr>
          <w:rPr>
            <w:rFonts w:eastAsiaTheme="majorEastAsia" w:cstheme="majorBidi"/>
            <w:color w:val="auto"/>
            <w:szCs w:val="26"/>
          </w:rPr>
          <w:id w:val="1302500140"/>
          <w:placeholder>
            <w:docPart w:val="0CF29575CAD04966B4C487A271B43540"/>
          </w:placeholder>
          <w:showingPlcHdr/>
        </w:sdtPr>
        <w:sdtContent>
          <w:r w:rsidR="00B86A8F" w:rsidRPr="00673B07">
            <w:rPr>
              <w:rStyle w:val="Platzhaltertext"/>
              <w:color w:val="auto"/>
            </w:rPr>
            <w:t xml:space="preserve">                 </w:t>
          </w:r>
        </w:sdtContent>
      </w:sdt>
      <w:r w:rsidR="00B86A8F" w:rsidRPr="00673B07">
        <w:rPr>
          <w:rFonts w:eastAsiaTheme="majorEastAsia" w:cstheme="majorBidi"/>
          <w:color w:val="auto"/>
          <w:szCs w:val="26"/>
        </w:rPr>
        <w:t xml:space="preserve"> </w:t>
      </w:r>
      <w:r w:rsidR="00B86A8F" w:rsidRPr="00673B07">
        <w:rPr>
          <w:rFonts w:eastAsiaTheme="majorEastAsia" w:cstheme="majorBidi"/>
          <w:color w:val="auto"/>
          <w:szCs w:val="26"/>
        </w:rPr>
        <w:tab/>
      </w:r>
      <w:sdt>
        <w:sdtPr>
          <w:rPr>
            <w:rFonts w:eastAsiaTheme="majorEastAsia" w:cstheme="majorBidi"/>
            <w:color w:val="auto"/>
            <w:szCs w:val="26"/>
          </w:rPr>
          <w:id w:val="-1330136978"/>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Weitere: </w:t>
      </w:r>
      <w:sdt>
        <w:sdtPr>
          <w:rPr>
            <w:rFonts w:eastAsiaTheme="majorEastAsia" w:cstheme="majorBidi"/>
            <w:color w:val="auto"/>
            <w:szCs w:val="26"/>
          </w:rPr>
          <w:id w:val="-732852048"/>
          <w:placeholder>
            <w:docPart w:val="B857C27B098C45F59A2B698DCAD877F5"/>
          </w:placeholder>
          <w:showingPlcHdr/>
        </w:sdtPr>
        <w:sdtContent>
          <w:r w:rsidR="00B86A8F" w:rsidRPr="00673B07">
            <w:rPr>
              <w:rStyle w:val="Platzhaltertext"/>
              <w:color w:val="auto"/>
            </w:rPr>
            <w:t xml:space="preserve">AGVS, </w:t>
          </w:r>
          <w:proofErr w:type="gramStart"/>
          <w:r w:rsidR="00B86A8F" w:rsidRPr="00673B07">
            <w:rPr>
              <w:rStyle w:val="Platzhaltertext"/>
              <w:color w:val="auto"/>
            </w:rPr>
            <w:t>Eigungstest,etc.</w:t>
          </w:r>
          <w:proofErr w:type="gramEnd"/>
          <w:r w:rsidR="00B86A8F" w:rsidRPr="00673B07">
            <w:rPr>
              <w:rStyle w:val="Platzhaltertext"/>
              <w:color w:val="auto"/>
            </w:rPr>
            <w:t xml:space="preserve"> </w:t>
          </w:r>
        </w:sdtContent>
      </w:sdt>
      <w:r w:rsidR="00B86A8F" w:rsidRPr="00673B07">
        <w:rPr>
          <w:rFonts w:eastAsiaTheme="majorEastAsia" w:cstheme="majorBidi"/>
          <w:color w:val="auto"/>
          <w:szCs w:val="26"/>
        </w:rPr>
        <w:t xml:space="preserve"> </w:t>
      </w:r>
    </w:p>
    <w:p w14:paraId="49A18B37" w14:textId="54EC8198" w:rsidR="00B86A8F" w:rsidRPr="00673B07" w:rsidRDefault="00000000" w:rsidP="001E0FAC">
      <w:pPr>
        <w:pBdr>
          <w:top w:val="single" w:sz="4" w:space="1" w:color="auto"/>
          <w:bottom w:val="single" w:sz="4" w:space="1" w:color="auto"/>
          <w:between w:val="single" w:sz="4" w:space="1" w:color="auto"/>
        </w:pBdr>
        <w:rPr>
          <w:rFonts w:eastAsiaTheme="majorEastAsia" w:cstheme="majorBidi"/>
          <w:color w:val="auto"/>
          <w:szCs w:val="26"/>
        </w:rPr>
      </w:pPr>
      <w:sdt>
        <w:sdtPr>
          <w:rPr>
            <w:rFonts w:eastAsiaTheme="majorEastAsia" w:cstheme="majorBidi"/>
            <w:color w:val="auto"/>
            <w:szCs w:val="26"/>
          </w:rPr>
          <w:id w:val="-1536041222"/>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szCs w:val="26"/>
            </w:rPr>
            <w:t>☐</w:t>
          </w:r>
        </w:sdtContent>
      </w:sdt>
      <w:r w:rsidR="00B86A8F" w:rsidRPr="00673B07">
        <w:rPr>
          <w:rFonts w:eastAsiaTheme="majorEastAsia" w:cstheme="majorBidi"/>
          <w:color w:val="auto"/>
          <w:szCs w:val="26"/>
        </w:rPr>
        <w:t xml:space="preserve"> Gesamtes Dossier PDF: </w:t>
      </w:r>
      <w:sdt>
        <w:sdtPr>
          <w:rPr>
            <w:rFonts w:eastAsiaTheme="majorEastAsia" w:cstheme="majorBidi"/>
            <w:color w:val="auto"/>
            <w:szCs w:val="26"/>
          </w:rPr>
          <w:id w:val="2090494637"/>
          <w:placeholder>
            <w:docPart w:val="200B3C2A34C04D739BAEF927C4147E3E"/>
          </w:placeholder>
          <w:showingPlcHdr/>
        </w:sdtPr>
        <w:sdtContent>
          <w:r w:rsidR="00B86A8F" w:rsidRPr="00673B07">
            <w:rPr>
              <w:rStyle w:val="Platzhaltertext"/>
              <w:color w:val="auto"/>
            </w:rPr>
            <w:t xml:space="preserve">                 </w:t>
          </w:r>
        </w:sdtContent>
      </w:sdt>
      <w:r w:rsidR="00B86A8F" w:rsidRPr="00673B07">
        <w:rPr>
          <w:rFonts w:eastAsiaTheme="majorEastAsia" w:cstheme="majorBidi"/>
          <w:color w:val="auto"/>
          <w:szCs w:val="26"/>
        </w:rPr>
        <w:tab/>
      </w:r>
      <w:r w:rsidR="00B86A8F" w:rsidRPr="00673B07">
        <w:rPr>
          <w:color w:val="auto"/>
        </w:rPr>
        <w:tab/>
      </w:r>
      <w:sdt>
        <w:sdtPr>
          <w:rPr>
            <w:color w:val="auto"/>
          </w:rPr>
          <w:id w:val="-555629198"/>
          <w14:checkbox>
            <w14:checked w14:val="0"/>
            <w14:checkedState w14:val="2612" w14:font="MS Gothic"/>
            <w14:uncheckedState w14:val="2610" w14:font="MS Gothic"/>
          </w14:checkbox>
        </w:sdtPr>
        <w:sdtContent>
          <w:r w:rsidR="00B86A8F" w:rsidRPr="00673B07">
            <w:rPr>
              <w:rFonts w:ascii="Segoe UI Symbol" w:eastAsia="MS Gothic" w:hAnsi="Segoe UI Symbol" w:cs="Segoe UI Symbol"/>
              <w:color w:val="auto"/>
            </w:rPr>
            <w:t>☐</w:t>
          </w:r>
        </w:sdtContent>
      </w:sdt>
      <w:r w:rsidR="00B86A8F" w:rsidRPr="00673B07">
        <w:rPr>
          <w:color w:val="auto"/>
        </w:rPr>
        <w:t xml:space="preserve"> 2. Blick: </w:t>
      </w:r>
      <w:sdt>
        <w:sdtPr>
          <w:rPr>
            <w:rFonts w:eastAsiaTheme="majorEastAsia" w:cstheme="majorBidi"/>
            <w:color w:val="auto"/>
            <w:szCs w:val="26"/>
          </w:rPr>
          <w:id w:val="17205602"/>
          <w:placeholder>
            <w:docPart w:val="ED99E56D7F954DF79B99BD6997A93C61"/>
          </w:placeholder>
          <w:showingPlcHdr/>
        </w:sdtPr>
        <w:sdtContent>
          <w:r w:rsidR="00B86A8F" w:rsidRPr="00673B07">
            <w:rPr>
              <w:rFonts w:eastAsiaTheme="majorEastAsia" w:cstheme="majorBidi"/>
              <w:color w:val="auto"/>
              <w:szCs w:val="26"/>
            </w:rPr>
            <w:t>Visum &amp; Datum</w:t>
          </w:r>
        </w:sdtContent>
      </w:sdt>
    </w:p>
    <w:p w14:paraId="10349477" w14:textId="24C6BA69" w:rsidR="009555CE" w:rsidRPr="00673B07" w:rsidRDefault="00000000" w:rsidP="001E0FAC">
      <w:pPr>
        <w:pBdr>
          <w:top w:val="single" w:sz="4" w:space="1" w:color="auto"/>
          <w:bottom w:val="single" w:sz="4" w:space="1" w:color="auto"/>
          <w:between w:val="single" w:sz="4" w:space="1" w:color="auto"/>
        </w:pBdr>
        <w:rPr>
          <w:color w:val="auto"/>
        </w:rPr>
      </w:pPr>
      <w:sdt>
        <w:sdtPr>
          <w:rPr>
            <w:rFonts w:eastAsiaTheme="majorEastAsia" w:cstheme="majorBidi"/>
            <w:color w:val="auto"/>
            <w:szCs w:val="26"/>
          </w:rPr>
          <w:id w:val="2049869261"/>
          <w14:checkbox>
            <w14:checked w14:val="0"/>
            <w14:checkedState w14:val="2612" w14:font="MS Gothic"/>
            <w14:uncheckedState w14:val="2610" w14:font="MS Gothic"/>
          </w14:checkbox>
        </w:sdtPr>
        <w:sdtContent>
          <w:r w:rsidR="009555CE" w:rsidRPr="00673B07">
            <w:rPr>
              <w:rFonts w:ascii="Segoe UI Symbol" w:eastAsia="MS Gothic" w:hAnsi="Segoe UI Symbol" w:cs="Segoe UI Symbol"/>
              <w:color w:val="auto"/>
              <w:szCs w:val="26"/>
            </w:rPr>
            <w:t>☐</w:t>
          </w:r>
        </w:sdtContent>
      </w:sdt>
      <w:r w:rsidR="009555CE" w:rsidRPr="00673B07">
        <w:rPr>
          <w:rFonts w:eastAsiaTheme="majorEastAsia" w:cstheme="majorBidi"/>
          <w:color w:val="auto"/>
          <w:szCs w:val="26"/>
        </w:rPr>
        <w:t xml:space="preserve"> Anmeldung </w:t>
      </w:r>
      <w:proofErr w:type="spellStart"/>
      <w:r w:rsidR="009555CE" w:rsidRPr="00673B07">
        <w:rPr>
          <w:rFonts w:eastAsiaTheme="majorEastAsia" w:cstheme="majorBidi"/>
          <w:color w:val="auto"/>
          <w:szCs w:val="26"/>
        </w:rPr>
        <w:t>jobroom</w:t>
      </w:r>
      <w:proofErr w:type="spellEnd"/>
      <w:r w:rsidR="009555CE" w:rsidRPr="00673B07">
        <w:rPr>
          <w:rFonts w:eastAsiaTheme="majorEastAsia" w:cstheme="majorBidi"/>
          <w:color w:val="auto"/>
          <w:szCs w:val="26"/>
        </w:rPr>
        <w:t xml:space="preserve"> erfolgt</w:t>
      </w:r>
      <w:r w:rsidR="00617044" w:rsidRPr="00673B07">
        <w:rPr>
          <w:rFonts w:eastAsiaTheme="majorEastAsia" w:cstheme="majorBidi"/>
          <w:color w:val="auto"/>
          <w:szCs w:val="26"/>
        </w:rPr>
        <w:t xml:space="preserve"> (RAV TN)</w:t>
      </w:r>
      <w:r w:rsidR="009555CE" w:rsidRPr="00673B07">
        <w:rPr>
          <w:rFonts w:eastAsiaTheme="majorEastAsia" w:cstheme="majorBidi"/>
          <w:color w:val="auto"/>
          <w:szCs w:val="26"/>
        </w:rPr>
        <w:tab/>
      </w:r>
      <w:sdt>
        <w:sdtPr>
          <w:rPr>
            <w:color w:val="auto"/>
          </w:rPr>
          <w:id w:val="355389404"/>
          <w14:checkbox>
            <w14:checked w14:val="0"/>
            <w14:checkedState w14:val="2612" w14:font="MS Gothic"/>
            <w14:uncheckedState w14:val="2610" w14:font="MS Gothic"/>
          </w14:checkbox>
        </w:sdtPr>
        <w:sdtContent>
          <w:r w:rsidR="009555CE" w:rsidRPr="00673B07">
            <w:rPr>
              <w:rFonts w:ascii="Segoe UI Symbol" w:eastAsia="MS Gothic" w:hAnsi="Segoe UI Symbol" w:cs="Segoe UI Symbol"/>
              <w:color w:val="auto"/>
            </w:rPr>
            <w:t>☐</w:t>
          </w:r>
        </w:sdtContent>
      </w:sdt>
      <w:r w:rsidR="009555CE" w:rsidRPr="00673B07">
        <w:rPr>
          <w:color w:val="auto"/>
        </w:rPr>
        <w:t xml:space="preserve"> Dossier auf </w:t>
      </w:r>
      <w:proofErr w:type="spellStart"/>
      <w:r w:rsidR="009555CE" w:rsidRPr="00673B07">
        <w:rPr>
          <w:color w:val="auto"/>
        </w:rPr>
        <w:t>nextcloud</w:t>
      </w:r>
      <w:proofErr w:type="spellEnd"/>
      <w:r w:rsidR="00617044" w:rsidRPr="00673B07">
        <w:rPr>
          <w:color w:val="auto"/>
        </w:rPr>
        <w:t xml:space="preserve"> (RAV TN)</w:t>
      </w:r>
    </w:p>
    <w:bookmarkEnd w:id="10"/>
    <w:p w14:paraId="28403BD8" w14:textId="7E9A4256" w:rsidR="00F75200" w:rsidRPr="00673B07" w:rsidRDefault="00000000" w:rsidP="001E0FAC">
      <w:pPr>
        <w:pBdr>
          <w:top w:val="single" w:sz="4" w:space="1" w:color="auto"/>
          <w:bottom w:val="single" w:sz="4" w:space="1" w:color="auto"/>
          <w:between w:val="single" w:sz="4" w:space="1" w:color="auto"/>
        </w:pBdr>
        <w:rPr>
          <w:rFonts w:eastAsiaTheme="majorEastAsia" w:cstheme="majorBidi"/>
          <w:i/>
          <w:iCs/>
          <w:color w:val="auto"/>
          <w:szCs w:val="26"/>
        </w:rPr>
      </w:pPr>
      <w:sdt>
        <w:sdtPr>
          <w:rPr>
            <w:rFonts w:eastAsiaTheme="majorEastAsia" w:cstheme="majorBidi"/>
            <w:i/>
            <w:iCs/>
            <w:color w:val="auto"/>
            <w:szCs w:val="26"/>
          </w:rPr>
          <w:id w:val="100234057"/>
          <w14:checkbox>
            <w14:checked w14:val="0"/>
            <w14:checkedState w14:val="2612" w14:font="MS Gothic"/>
            <w14:uncheckedState w14:val="2610" w14:font="MS Gothic"/>
          </w14:checkbox>
        </w:sdtPr>
        <w:sdtContent>
          <w:r w:rsidR="00F75200" w:rsidRPr="00673B07">
            <w:rPr>
              <w:rFonts w:ascii="Segoe UI Symbol" w:eastAsia="MS Gothic" w:hAnsi="Segoe UI Symbol" w:cs="Segoe UI Symbol"/>
              <w:i/>
              <w:iCs/>
              <w:color w:val="auto"/>
              <w:szCs w:val="26"/>
            </w:rPr>
            <w:t>☐</w:t>
          </w:r>
        </w:sdtContent>
      </w:sdt>
      <w:r w:rsidR="00F75200" w:rsidRPr="00673B07">
        <w:rPr>
          <w:rFonts w:eastAsiaTheme="majorEastAsia" w:cstheme="majorBidi"/>
          <w:i/>
          <w:iCs/>
          <w:color w:val="auto"/>
          <w:szCs w:val="26"/>
        </w:rPr>
        <w:t xml:space="preserve"> Evaluation bei Abschluss BI ausgefüllt</w:t>
      </w:r>
      <w:r w:rsidR="00C12DE7" w:rsidRPr="00673B07">
        <w:rPr>
          <w:rFonts w:eastAsiaTheme="majorEastAsia" w:cstheme="majorBidi"/>
          <w:i/>
          <w:iCs/>
          <w:color w:val="auto"/>
          <w:szCs w:val="26"/>
        </w:rPr>
        <w:tab/>
      </w:r>
      <w:sdt>
        <w:sdtPr>
          <w:rPr>
            <w:rFonts w:eastAsiaTheme="majorEastAsia" w:cstheme="majorBidi"/>
            <w:i/>
            <w:iCs/>
            <w:color w:val="auto"/>
            <w:szCs w:val="26"/>
          </w:rPr>
          <w:id w:val="1672448691"/>
          <w14:checkbox>
            <w14:checked w14:val="0"/>
            <w14:checkedState w14:val="2612" w14:font="MS Gothic"/>
            <w14:uncheckedState w14:val="2610" w14:font="MS Gothic"/>
          </w14:checkbox>
        </w:sdtPr>
        <w:sdtContent>
          <w:r w:rsidR="00C12DE7" w:rsidRPr="00673B07">
            <w:rPr>
              <w:rFonts w:ascii="Segoe UI Symbol" w:eastAsia="MS Gothic" w:hAnsi="Segoe UI Symbol" w:cs="Segoe UI Symbol"/>
              <w:i/>
              <w:iCs/>
              <w:color w:val="auto"/>
              <w:szCs w:val="26"/>
            </w:rPr>
            <w:t>☐</w:t>
          </w:r>
        </w:sdtContent>
      </w:sdt>
      <w:r w:rsidR="00C12DE7" w:rsidRPr="00673B07">
        <w:rPr>
          <w:rFonts w:eastAsiaTheme="majorEastAsia" w:cstheme="majorBidi"/>
          <w:i/>
          <w:iCs/>
          <w:color w:val="auto"/>
          <w:szCs w:val="26"/>
        </w:rPr>
        <w:t xml:space="preserve"> Teilnahmebestätigung FuturX im Dossier</w:t>
      </w:r>
    </w:p>
    <w:p w14:paraId="5566A37B" w14:textId="77777777" w:rsidR="00F61045" w:rsidRPr="00673B07" w:rsidRDefault="00EA5A12" w:rsidP="001E0FAC">
      <w:pPr>
        <w:pStyle w:val="berschrift2"/>
        <w:rPr>
          <w:rFonts w:asciiTheme="minorHAnsi" w:hAnsiTheme="minorHAnsi"/>
        </w:rPr>
      </w:pPr>
      <w:r w:rsidRPr="00673B07">
        <w:rPr>
          <w:rFonts w:asciiTheme="minorHAnsi" w:hAnsiTheme="minorHAnsi"/>
        </w:rPr>
        <w:t>Berufsw</w:t>
      </w:r>
      <w:r w:rsidR="00B86A8F" w:rsidRPr="00673B07">
        <w:rPr>
          <w:rFonts w:asciiTheme="minorHAnsi" w:hAnsiTheme="minorHAnsi"/>
        </w:rPr>
        <w:t>ü</w:t>
      </w:r>
      <w:r w:rsidRPr="00673B07">
        <w:rPr>
          <w:rFonts w:asciiTheme="minorHAnsi" w:hAnsiTheme="minorHAnsi"/>
        </w:rPr>
        <w:t>nsch</w:t>
      </w:r>
      <w:r w:rsidR="00B86A8F" w:rsidRPr="00673B07">
        <w:rPr>
          <w:rFonts w:asciiTheme="minorHAnsi" w:hAnsiTheme="minorHAnsi"/>
        </w:rPr>
        <w:t>e</w:t>
      </w:r>
    </w:p>
    <w:sdt>
      <w:sdtPr>
        <w:rPr>
          <w:i/>
          <w:iCs/>
        </w:rPr>
        <w:alias w:val="Wunsch"/>
        <w:tag w:val=""/>
        <w:id w:val="-74207373"/>
        <w:placeholder>
          <w:docPart w:val="9831E635727649EAA14E68F44815D897"/>
        </w:placeholder>
        <w:dataBinding w:prefixMappings="xmlns:ns0='http://purl.org/dc/elements/1.1/' xmlns:ns1='http://schemas.openxmlformats.org/package/2006/metadata/core-properties' " w:xpath="/ns1:coreProperties[1]/ns0:title[1]" w:storeItemID="{6C3C8BC8-F283-45AE-878A-BAB7291924A1}"/>
        <w:text/>
      </w:sdtPr>
      <w:sdtContent>
        <w:p w14:paraId="5D9A921A" w14:textId="52E62496" w:rsidR="00F61045" w:rsidRPr="00673B07" w:rsidRDefault="00C12DE7" w:rsidP="001E0FAC">
          <w:pPr>
            <w:pStyle w:val="Listenabsatz"/>
            <w:numPr>
              <w:ilvl w:val="0"/>
              <w:numId w:val="4"/>
            </w:numPr>
            <w:spacing w:line="276" w:lineRule="auto"/>
          </w:pPr>
          <w:r w:rsidRPr="00673B07">
            <w:rPr>
              <w:i/>
              <w:iCs/>
            </w:rPr>
            <w:t>EBA / EFZ, Bereiche</w:t>
          </w:r>
        </w:p>
      </w:sdtContent>
    </w:sdt>
    <w:p w14:paraId="652DCA2A" w14:textId="77777777" w:rsidR="007C07B4" w:rsidRPr="00673B07" w:rsidRDefault="007C07B4" w:rsidP="001E0FAC">
      <w:bookmarkStart w:id="11" w:name="_Toc519611561"/>
    </w:p>
    <w:p w14:paraId="06FDF082" w14:textId="1D266643" w:rsidR="007B5F6A" w:rsidRPr="00673B07" w:rsidRDefault="007B5F6A" w:rsidP="001E0FAC">
      <w:r w:rsidRPr="00673B07">
        <w:t xml:space="preserve">EG, </w:t>
      </w:r>
      <w:proofErr w:type="spellStart"/>
      <w:r w:rsidRPr="00673B07">
        <w:t>xx.xx.xx</w:t>
      </w:r>
      <w:proofErr w:type="spellEnd"/>
      <w:r w:rsidRPr="00673B07">
        <w:t>, XY</w:t>
      </w:r>
      <w:bookmarkStart w:id="12" w:name="_Hlk208407894"/>
    </w:p>
    <w:p w14:paraId="54F962B3" w14:textId="77777777" w:rsidR="007B5F6A" w:rsidRPr="00673B07" w:rsidRDefault="007B5F6A" w:rsidP="001E0FAC">
      <w:pPr>
        <w:pStyle w:val="Listenabsatz"/>
        <w:numPr>
          <w:ilvl w:val="0"/>
          <w:numId w:val="4"/>
        </w:numPr>
        <w:spacing w:line="276" w:lineRule="auto"/>
      </w:pPr>
    </w:p>
    <w:p w14:paraId="0DE3E948" w14:textId="10E92D60" w:rsidR="00F61045" w:rsidRDefault="00F61045" w:rsidP="001E0FAC">
      <w:pPr>
        <w:pStyle w:val="berschrift2"/>
        <w:rPr>
          <w:rFonts w:asciiTheme="minorHAnsi" w:hAnsiTheme="minorHAnsi"/>
        </w:rPr>
      </w:pPr>
      <w:r w:rsidRPr="00673B07">
        <w:rPr>
          <w:rFonts w:asciiTheme="minorHAnsi" w:hAnsiTheme="minorHAnsi"/>
        </w:rPr>
        <w:t>Arbeitseinsätze</w:t>
      </w:r>
      <w:bookmarkEnd w:id="11"/>
    </w:p>
    <w:p w14:paraId="0C356179" w14:textId="77777777" w:rsidR="002B5D36" w:rsidRDefault="002B5D36" w:rsidP="002B5D36"/>
    <w:tbl>
      <w:tblPr>
        <w:tblStyle w:val="Gitternetztabelle4Akzent5"/>
        <w:tblW w:w="5158" w:type="pct"/>
        <w:tblLook w:val="0420" w:firstRow="1" w:lastRow="0" w:firstColumn="0" w:lastColumn="0" w:noHBand="0" w:noVBand="1"/>
      </w:tblPr>
      <w:tblGrid>
        <w:gridCol w:w="1644"/>
        <w:gridCol w:w="1922"/>
        <w:gridCol w:w="1923"/>
        <w:gridCol w:w="1919"/>
        <w:gridCol w:w="6"/>
        <w:gridCol w:w="2219"/>
      </w:tblGrid>
      <w:tr w:rsidR="00E00648" w:rsidRPr="00C36C6C" w14:paraId="0288DDD7" w14:textId="3C5E7E12" w:rsidTr="00C20892">
        <w:trPr>
          <w:cnfStyle w:val="100000000000" w:firstRow="1" w:lastRow="0" w:firstColumn="0" w:lastColumn="0" w:oddVBand="0" w:evenVBand="0" w:oddHBand="0" w:evenHBand="0" w:firstRowFirstColumn="0" w:firstRowLastColumn="0" w:lastRowFirstColumn="0" w:lastRowLastColumn="0"/>
        </w:trPr>
        <w:tc>
          <w:tcPr>
            <w:tcW w:w="854" w:type="pct"/>
            <w:shd w:val="clear" w:color="auto" w:fill="AFCB07"/>
          </w:tcPr>
          <w:p w14:paraId="5C117B6F" w14:textId="77777777" w:rsidR="00E00648" w:rsidRPr="00C36C6C" w:rsidRDefault="00E00648" w:rsidP="005044EB">
            <w:pPr>
              <w:rPr>
                <w:b w:val="0"/>
                <w:bCs w:val="0"/>
              </w:rPr>
            </w:pPr>
            <w:r w:rsidRPr="00C36C6C">
              <w:rPr>
                <w:b w:val="0"/>
                <w:bCs w:val="0"/>
              </w:rPr>
              <w:t>Einsatztyp</w:t>
            </w:r>
          </w:p>
        </w:tc>
        <w:tc>
          <w:tcPr>
            <w:tcW w:w="998" w:type="pct"/>
            <w:shd w:val="clear" w:color="auto" w:fill="AFCB07"/>
          </w:tcPr>
          <w:p w14:paraId="25B946AA" w14:textId="77777777" w:rsidR="00E00648" w:rsidRPr="00C36C6C" w:rsidRDefault="00E00648" w:rsidP="005044EB">
            <w:pPr>
              <w:rPr>
                <w:b w:val="0"/>
                <w:bCs w:val="0"/>
              </w:rPr>
            </w:pPr>
            <w:r w:rsidRPr="00C36C6C">
              <w:rPr>
                <w:b w:val="0"/>
                <w:bCs w:val="0"/>
              </w:rPr>
              <w:t>Beruf und Niveau</w:t>
            </w:r>
          </w:p>
        </w:tc>
        <w:tc>
          <w:tcPr>
            <w:tcW w:w="998" w:type="pct"/>
            <w:shd w:val="clear" w:color="auto" w:fill="AFCB07"/>
          </w:tcPr>
          <w:p w14:paraId="4FD8AC77" w14:textId="77777777" w:rsidR="00E00648" w:rsidRPr="00C36C6C" w:rsidRDefault="00E00648" w:rsidP="005044EB">
            <w:pPr>
              <w:rPr>
                <w:b w:val="0"/>
                <w:bCs w:val="0"/>
              </w:rPr>
            </w:pPr>
            <w:r w:rsidRPr="00C36C6C">
              <w:rPr>
                <w:b w:val="0"/>
                <w:bCs w:val="0"/>
              </w:rPr>
              <w:t>Firma, Ort</w:t>
            </w:r>
          </w:p>
        </w:tc>
        <w:tc>
          <w:tcPr>
            <w:tcW w:w="998" w:type="pct"/>
            <w:gridSpan w:val="2"/>
            <w:shd w:val="clear" w:color="auto" w:fill="AFCB07"/>
          </w:tcPr>
          <w:p w14:paraId="465D40B9" w14:textId="77777777" w:rsidR="00E00648" w:rsidRPr="00C36C6C" w:rsidRDefault="00E00648" w:rsidP="005044EB">
            <w:pPr>
              <w:rPr>
                <w:b w:val="0"/>
                <w:bCs w:val="0"/>
              </w:rPr>
            </w:pPr>
            <w:r w:rsidRPr="00C36C6C">
              <w:rPr>
                <w:b w:val="0"/>
                <w:bCs w:val="0"/>
              </w:rPr>
              <w:t>Datum, Uhrzeit</w:t>
            </w:r>
          </w:p>
        </w:tc>
        <w:tc>
          <w:tcPr>
            <w:tcW w:w="1151" w:type="pct"/>
            <w:shd w:val="clear" w:color="auto" w:fill="AFCB07"/>
          </w:tcPr>
          <w:p w14:paraId="101742A5" w14:textId="76686345" w:rsidR="00E00648" w:rsidRPr="00E00648" w:rsidRDefault="00E00648" w:rsidP="005044EB">
            <w:pPr>
              <w:rPr>
                <w:b w:val="0"/>
                <w:bCs w:val="0"/>
              </w:rPr>
            </w:pPr>
            <w:r w:rsidRPr="00E00648">
              <w:rPr>
                <w:b w:val="0"/>
                <w:bCs w:val="0"/>
              </w:rPr>
              <w:t xml:space="preserve">Kommentar </w:t>
            </w:r>
          </w:p>
        </w:tc>
      </w:tr>
      <w:tr w:rsidR="00E00648" w:rsidRPr="003D4B53" w14:paraId="7837563C" w14:textId="67648011" w:rsidTr="00C20892">
        <w:trPr>
          <w:cnfStyle w:val="000000100000" w:firstRow="0" w:lastRow="0" w:firstColumn="0" w:lastColumn="0" w:oddVBand="0" w:evenVBand="0" w:oddHBand="1" w:evenHBand="0" w:firstRowFirstColumn="0" w:firstRowLastColumn="0" w:lastRowFirstColumn="0" w:lastRowLastColumn="0"/>
        </w:trPr>
        <w:tc>
          <w:tcPr>
            <w:tcW w:w="854" w:type="pct"/>
            <w:shd w:val="clear" w:color="auto" w:fill="F4FDC5" w:themeFill="accent1" w:themeFillTint="33"/>
          </w:tcPr>
          <w:p w14:paraId="34F59D13" w14:textId="3E0EE628" w:rsidR="00E00648" w:rsidRPr="003D4B53" w:rsidRDefault="00E00648" w:rsidP="005044EB"/>
        </w:tc>
        <w:tc>
          <w:tcPr>
            <w:tcW w:w="998" w:type="pct"/>
            <w:shd w:val="clear" w:color="auto" w:fill="F4FDC5" w:themeFill="accent1" w:themeFillTint="33"/>
          </w:tcPr>
          <w:p w14:paraId="4D97A410" w14:textId="5CA04FBE" w:rsidR="00E00648" w:rsidRPr="003D4B53" w:rsidRDefault="00E00648" w:rsidP="005044EB"/>
        </w:tc>
        <w:tc>
          <w:tcPr>
            <w:tcW w:w="998" w:type="pct"/>
            <w:shd w:val="clear" w:color="auto" w:fill="F4FDC5" w:themeFill="accent1" w:themeFillTint="33"/>
          </w:tcPr>
          <w:p w14:paraId="4D7DE290" w14:textId="5A1A09D2" w:rsidR="00E00648" w:rsidRPr="003D4B53" w:rsidRDefault="00E00648" w:rsidP="005044EB"/>
        </w:tc>
        <w:tc>
          <w:tcPr>
            <w:tcW w:w="998" w:type="pct"/>
            <w:gridSpan w:val="2"/>
            <w:shd w:val="clear" w:color="auto" w:fill="F4FDC5" w:themeFill="accent1" w:themeFillTint="33"/>
          </w:tcPr>
          <w:p w14:paraId="7169859A" w14:textId="33F79136" w:rsidR="00E00648" w:rsidRPr="003D4B53" w:rsidRDefault="00E00648" w:rsidP="005044EB"/>
        </w:tc>
        <w:tc>
          <w:tcPr>
            <w:tcW w:w="1151" w:type="pct"/>
            <w:shd w:val="clear" w:color="auto" w:fill="F4FDC5" w:themeFill="accent1" w:themeFillTint="33"/>
          </w:tcPr>
          <w:p w14:paraId="1591FAFF" w14:textId="77777777" w:rsidR="00E00648" w:rsidRPr="003D4B53" w:rsidRDefault="00E00648" w:rsidP="005044EB"/>
        </w:tc>
      </w:tr>
      <w:tr w:rsidR="00C20892" w:rsidRPr="003D4B53" w14:paraId="1B9DB58C" w14:textId="1C56D4EB" w:rsidTr="00C20892">
        <w:tc>
          <w:tcPr>
            <w:tcW w:w="5000" w:type="pct"/>
            <w:gridSpan w:val="6"/>
          </w:tcPr>
          <w:p w14:paraId="4A32EB66" w14:textId="77777777" w:rsidR="00C20892" w:rsidRPr="003D4B53" w:rsidRDefault="00C20892" w:rsidP="005044EB"/>
        </w:tc>
      </w:tr>
      <w:tr w:rsidR="00E00648" w:rsidRPr="003D4B53" w14:paraId="6D89E219" w14:textId="1E7D9275" w:rsidTr="00C20892">
        <w:trPr>
          <w:cnfStyle w:val="000000100000" w:firstRow="0" w:lastRow="0" w:firstColumn="0" w:lastColumn="0" w:oddVBand="0" w:evenVBand="0" w:oddHBand="1" w:evenHBand="0" w:firstRowFirstColumn="0" w:firstRowLastColumn="0" w:lastRowFirstColumn="0" w:lastRowLastColumn="0"/>
        </w:trPr>
        <w:tc>
          <w:tcPr>
            <w:tcW w:w="854" w:type="pct"/>
            <w:shd w:val="clear" w:color="auto" w:fill="F4FDC5" w:themeFill="accent1" w:themeFillTint="33"/>
          </w:tcPr>
          <w:p w14:paraId="0C4A6CF1" w14:textId="284AF932" w:rsidR="00E00648" w:rsidRPr="003D4B53" w:rsidRDefault="00E00648" w:rsidP="005044EB"/>
        </w:tc>
        <w:tc>
          <w:tcPr>
            <w:tcW w:w="998" w:type="pct"/>
            <w:shd w:val="clear" w:color="auto" w:fill="F4FDC5" w:themeFill="accent1" w:themeFillTint="33"/>
          </w:tcPr>
          <w:p w14:paraId="1E420C0E" w14:textId="5F46C057" w:rsidR="00E00648" w:rsidRPr="003D4B53" w:rsidRDefault="00E00648" w:rsidP="005044EB"/>
        </w:tc>
        <w:tc>
          <w:tcPr>
            <w:tcW w:w="998" w:type="pct"/>
            <w:shd w:val="clear" w:color="auto" w:fill="F4FDC5" w:themeFill="accent1" w:themeFillTint="33"/>
          </w:tcPr>
          <w:p w14:paraId="66D538E5" w14:textId="384DA6E4" w:rsidR="00E00648" w:rsidRPr="003D4B53" w:rsidRDefault="00E00648" w:rsidP="005044EB"/>
        </w:tc>
        <w:tc>
          <w:tcPr>
            <w:tcW w:w="998" w:type="pct"/>
            <w:gridSpan w:val="2"/>
            <w:shd w:val="clear" w:color="auto" w:fill="F4FDC5" w:themeFill="accent1" w:themeFillTint="33"/>
          </w:tcPr>
          <w:p w14:paraId="1CF491CB" w14:textId="16085824" w:rsidR="00E00648" w:rsidRPr="003D4B53" w:rsidRDefault="00E00648" w:rsidP="005044EB"/>
        </w:tc>
        <w:tc>
          <w:tcPr>
            <w:tcW w:w="1151" w:type="pct"/>
            <w:shd w:val="clear" w:color="auto" w:fill="F4FDC5" w:themeFill="accent1" w:themeFillTint="33"/>
          </w:tcPr>
          <w:p w14:paraId="52684348" w14:textId="77777777" w:rsidR="00E00648" w:rsidRPr="003D4B53" w:rsidRDefault="00E00648" w:rsidP="005044EB"/>
        </w:tc>
      </w:tr>
      <w:tr w:rsidR="00C20892" w:rsidRPr="003D4B53" w14:paraId="56A3C2DA" w14:textId="04EA0484" w:rsidTr="00C20892">
        <w:tc>
          <w:tcPr>
            <w:tcW w:w="5000" w:type="pct"/>
            <w:gridSpan w:val="6"/>
          </w:tcPr>
          <w:p w14:paraId="20BBE9E3" w14:textId="77777777" w:rsidR="00C20892" w:rsidRPr="003D4B53" w:rsidRDefault="00C20892" w:rsidP="005044EB"/>
        </w:tc>
      </w:tr>
      <w:tr w:rsidR="00E00648" w:rsidRPr="003D4B53" w14:paraId="48714871" w14:textId="64086A33" w:rsidTr="00C20892">
        <w:trPr>
          <w:cnfStyle w:val="000000100000" w:firstRow="0" w:lastRow="0" w:firstColumn="0" w:lastColumn="0" w:oddVBand="0" w:evenVBand="0" w:oddHBand="1" w:evenHBand="0" w:firstRowFirstColumn="0" w:firstRowLastColumn="0" w:lastRowFirstColumn="0" w:lastRowLastColumn="0"/>
        </w:trPr>
        <w:tc>
          <w:tcPr>
            <w:tcW w:w="854" w:type="pct"/>
            <w:shd w:val="clear" w:color="auto" w:fill="F4FDC5" w:themeFill="accent1" w:themeFillTint="33"/>
          </w:tcPr>
          <w:p w14:paraId="6376FBA9" w14:textId="1FD428CE" w:rsidR="00E00648" w:rsidRPr="003D4B53" w:rsidRDefault="00E00648" w:rsidP="005044EB">
            <w:r>
              <w:t>Schnupperlehre</w:t>
            </w:r>
          </w:p>
        </w:tc>
        <w:tc>
          <w:tcPr>
            <w:tcW w:w="998" w:type="pct"/>
            <w:shd w:val="clear" w:color="auto" w:fill="F4FDC5" w:themeFill="accent1" w:themeFillTint="33"/>
          </w:tcPr>
          <w:p w14:paraId="66A173C2" w14:textId="3B686896" w:rsidR="00E00648" w:rsidRPr="003D4B53" w:rsidRDefault="00E00648" w:rsidP="005044EB">
            <w:r>
              <w:t>Berufe EBA / EFZ</w:t>
            </w:r>
          </w:p>
        </w:tc>
        <w:tc>
          <w:tcPr>
            <w:tcW w:w="998" w:type="pct"/>
            <w:shd w:val="clear" w:color="auto" w:fill="F4FDC5" w:themeFill="accent1" w:themeFillTint="33"/>
          </w:tcPr>
          <w:p w14:paraId="5AE2D2DC" w14:textId="16B2BF18" w:rsidR="00E00648" w:rsidRPr="003D4B53" w:rsidRDefault="00E00648" w:rsidP="005044EB">
            <w:r>
              <w:t>Firma</w:t>
            </w:r>
          </w:p>
        </w:tc>
        <w:tc>
          <w:tcPr>
            <w:tcW w:w="998" w:type="pct"/>
            <w:gridSpan w:val="2"/>
            <w:shd w:val="clear" w:color="auto" w:fill="F4FDC5" w:themeFill="accent1" w:themeFillTint="33"/>
          </w:tcPr>
          <w:p w14:paraId="4AC025A7" w14:textId="7A0EF770" w:rsidR="00E00648" w:rsidRPr="003D4B53" w:rsidRDefault="00E00648" w:rsidP="005044EB">
            <w:proofErr w:type="spellStart"/>
            <w:r>
              <w:t>xx.xx</w:t>
            </w:r>
            <w:proofErr w:type="spellEnd"/>
            <w:r>
              <w:t xml:space="preserve">. – </w:t>
            </w:r>
            <w:proofErr w:type="spellStart"/>
            <w:r>
              <w:t>xx.</w:t>
            </w:r>
            <w:proofErr w:type="gramStart"/>
            <w:r>
              <w:t>xx.xxxx</w:t>
            </w:r>
            <w:proofErr w:type="spellEnd"/>
            <w:proofErr w:type="gramEnd"/>
            <w:r w:rsidR="00E11323">
              <w:t xml:space="preserve">, </w:t>
            </w:r>
            <w:proofErr w:type="spellStart"/>
            <w:proofErr w:type="gramStart"/>
            <w:r w:rsidR="00E11323">
              <w:t>xx:xx</w:t>
            </w:r>
            <w:proofErr w:type="spellEnd"/>
            <w:proofErr w:type="gramEnd"/>
            <w:r w:rsidR="00E11323">
              <w:t xml:space="preserve"> – </w:t>
            </w:r>
            <w:proofErr w:type="spellStart"/>
            <w:proofErr w:type="gramStart"/>
            <w:r w:rsidR="00E11323">
              <w:t>xx:xx</w:t>
            </w:r>
            <w:proofErr w:type="spellEnd"/>
            <w:proofErr w:type="gramEnd"/>
            <w:r w:rsidR="00E11323">
              <w:t xml:space="preserve"> Uhr</w:t>
            </w:r>
          </w:p>
        </w:tc>
        <w:tc>
          <w:tcPr>
            <w:tcW w:w="1151" w:type="pct"/>
            <w:shd w:val="clear" w:color="auto" w:fill="F4FDC5" w:themeFill="accent1" w:themeFillTint="33"/>
          </w:tcPr>
          <w:p w14:paraId="31DF2455" w14:textId="77777777" w:rsidR="00E00648" w:rsidRDefault="00E00648" w:rsidP="005044EB"/>
        </w:tc>
      </w:tr>
      <w:tr w:rsidR="00E00648" w:rsidRPr="003D4B53" w14:paraId="1AB0792D" w14:textId="5881A9BE" w:rsidTr="00E00648">
        <w:tc>
          <w:tcPr>
            <w:tcW w:w="3846" w:type="pct"/>
            <w:gridSpan w:val="4"/>
          </w:tcPr>
          <w:p w14:paraId="3CF4E98C" w14:textId="14C18A66" w:rsidR="00E00648" w:rsidRPr="003D4B53" w:rsidRDefault="00E00648" w:rsidP="005044EB">
            <w:r>
              <w:t>Kommentar intern</w:t>
            </w:r>
          </w:p>
        </w:tc>
        <w:tc>
          <w:tcPr>
            <w:tcW w:w="1154" w:type="pct"/>
            <w:gridSpan w:val="2"/>
          </w:tcPr>
          <w:p w14:paraId="0159C833" w14:textId="77777777" w:rsidR="00E00648" w:rsidRDefault="00E00648" w:rsidP="005044EB"/>
        </w:tc>
      </w:tr>
      <w:bookmarkEnd w:id="12"/>
    </w:tbl>
    <w:p w14:paraId="6982DAD1" w14:textId="77777777" w:rsidR="002B5D36" w:rsidRPr="002B5D36" w:rsidRDefault="002B5D36" w:rsidP="002B5D36"/>
    <w:p w14:paraId="73321B80" w14:textId="77777777" w:rsidR="00F61045" w:rsidRPr="00673B07" w:rsidRDefault="00F61045" w:rsidP="001E0FAC">
      <w:pPr>
        <w:pStyle w:val="berschrift2"/>
        <w:rPr>
          <w:rFonts w:asciiTheme="minorHAnsi" w:hAnsiTheme="minorHAnsi"/>
        </w:rPr>
      </w:pPr>
      <w:r w:rsidRPr="00673B07">
        <w:rPr>
          <w:rFonts w:asciiTheme="minorHAnsi" w:hAnsiTheme="minorHAnsi"/>
        </w:rPr>
        <w:t>Testungen</w:t>
      </w:r>
    </w:p>
    <w:p w14:paraId="6455F89B" w14:textId="77777777" w:rsidR="00F61045" w:rsidRPr="00673B07" w:rsidRDefault="00F61045" w:rsidP="001E0FAC">
      <w:r w:rsidRPr="00673B07">
        <w:t>FIT</w:t>
      </w:r>
    </w:p>
    <w:p w14:paraId="512F3CEE" w14:textId="77777777" w:rsidR="00F61045" w:rsidRPr="00673B07" w:rsidRDefault="00F61045" w:rsidP="001E0FAC">
      <w:pPr>
        <w:pStyle w:val="Listenabsatz"/>
        <w:numPr>
          <w:ilvl w:val="0"/>
          <w:numId w:val="2"/>
        </w:numPr>
        <w:spacing w:line="276" w:lineRule="auto"/>
      </w:pPr>
      <w:r w:rsidRPr="00673B07">
        <w:t>Ergebnisse</w:t>
      </w:r>
    </w:p>
    <w:p w14:paraId="1C416283" w14:textId="77777777" w:rsidR="003B7578" w:rsidRPr="00673B07" w:rsidRDefault="00B86A8F" w:rsidP="001E0FAC">
      <w:r w:rsidRPr="00673B07">
        <w:t>Online-Tools</w:t>
      </w:r>
    </w:p>
    <w:p w14:paraId="136CEC39" w14:textId="77777777" w:rsidR="003B7578" w:rsidRPr="00673B07" w:rsidRDefault="003B7578" w:rsidP="001E0FAC">
      <w:pPr>
        <w:pStyle w:val="Listenabsatz"/>
        <w:numPr>
          <w:ilvl w:val="0"/>
          <w:numId w:val="2"/>
        </w:numPr>
        <w:spacing w:line="276" w:lineRule="auto"/>
      </w:pPr>
      <w:r w:rsidRPr="00673B07">
        <w:t>Ergebnisse</w:t>
      </w:r>
    </w:p>
    <w:p w14:paraId="54AEF5C3" w14:textId="77777777" w:rsidR="0089533A" w:rsidRPr="00673B07" w:rsidRDefault="0089533A" w:rsidP="001E0FAC">
      <w:pPr>
        <w:pStyle w:val="berschrift2"/>
        <w:rPr>
          <w:rFonts w:asciiTheme="minorHAnsi" w:eastAsia="Times New Roman" w:hAnsiTheme="minorHAnsi"/>
        </w:rPr>
      </w:pPr>
      <w:r w:rsidRPr="00673B07">
        <w:rPr>
          <w:rFonts w:asciiTheme="minorHAnsi" w:eastAsia="Times New Roman" w:hAnsiTheme="minorHAnsi"/>
        </w:rPr>
        <w:t>Einschätzung aus dem Unterricht</w:t>
      </w:r>
    </w:p>
    <w:p w14:paraId="6D0BCD8C" w14:textId="2CA095BF" w:rsidR="005D3EA8" w:rsidRPr="00673B07" w:rsidRDefault="005D3EA8" w:rsidP="001E0FAC">
      <w:pPr>
        <w:rPr>
          <w:sz w:val="16"/>
          <w:szCs w:val="16"/>
        </w:rPr>
      </w:pPr>
      <w:r w:rsidRPr="00673B07">
        <w:rPr>
          <w:sz w:val="16"/>
          <w:szCs w:val="16"/>
        </w:rPr>
        <w:t>Fokus auf Bewerbungsdossier, Prozess &amp; Entwicklung, Ergebnisse</w:t>
      </w:r>
    </w:p>
    <w:p w14:paraId="0B6C9638" w14:textId="7D1A6AFD" w:rsidR="00226657" w:rsidRPr="00673B07" w:rsidRDefault="00226657" w:rsidP="001E0FAC">
      <w:pPr>
        <w:pStyle w:val="Listenabsatz"/>
        <w:numPr>
          <w:ilvl w:val="0"/>
          <w:numId w:val="10"/>
        </w:numPr>
        <w:spacing w:line="276" w:lineRule="auto"/>
      </w:pPr>
      <w:r w:rsidRPr="00673B07">
        <w:t>Eintrag Schlussbericht</w:t>
      </w:r>
      <w:r w:rsidR="007C07B4" w:rsidRPr="00673B07">
        <w:t>: (</w:t>
      </w:r>
      <w:proofErr w:type="spellStart"/>
      <w:r w:rsidR="007C07B4" w:rsidRPr="00673B07">
        <w:t>xx.xx.xxx</w:t>
      </w:r>
      <w:proofErr w:type="spellEnd"/>
      <w:r w:rsidR="007C07B4" w:rsidRPr="00673B07">
        <w:t>, LP)</w:t>
      </w:r>
      <w:r w:rsidRPr="00673B07">
        <w:t xml:space="preserve"> </w:t>
      </w:r>
    </w:p>
    <w:p w14:paraId="57171660" w14:textId="5B0F0912" w:rsidR="0089533A" w:rsidRPr="00673B07" w:rsidRDefault="0089533A" w:rsidP="001E0FAC">
      <w:pPr>
        <w:pStyle w:val="Listenabsatz"/>
        <w:numPr>
          <w:ilvl w:val="0"/>
          <w:numId w:val="10"/>
        </w:numPr>
        <w:spacing w:line="276" w:lineRule="auto"/>
        <w:rPr>
          <w:rFonts w:eastAsia="Times New Roman"/>
        </w:rPr>
      </w:pPr>
      <w:r w:rsidRPr="00673B07">
        <w:rPr>
          <w:rFonts w:eastAsia="Times New Roman"/>
        </w:rPr>
        <w:t>Berufsintegration:</w:t>
      </w:r>
      <w:r w:rsidR="007C07B4" w:rsidRPr="00673B07">
        <w:rPr>
          <w:rFonts w:eastAsia="Times New Roman"/>
        </w:rPr>
        <w:t xml:space="preserve"> </w:t>
      </w:r>
      <w:r w:rsidR="007C07B4" w:rsidRPr="00673B07">
        <w:t>(</w:t>
      </w:r>
      <w:proofErr w:type="spellStart"/>
      <w:r w:rsidR="007C07B4" w:rsidRPr="00673B07">
        <w:t>xx.xx.xxx</w:t>
      </w:r>
      <w:proofErr w:type="spellEnd"/>
      <w:r w:rsidR="007C07B4" w:rsidRPr="00673B07">
        <w:t>, LP)</w:t>
      </w:r>
    </w:p>
    <w:p w14:paraId="57335A8E" w14:textId="77777777" w:rsidR="00B86A8F" w:rsidRPr="00673B07" w:rsidRDefault="00B86A8F" w:rsidP="001E0FAC"/>
    <w:tbl>
      <w:tblPr>
        <w:tblStyle w:val="Gitternetztabelle1hell"/>
        <w:tblW w:w="9344" w:type="dxa"/>
        <w:tblLayout w:type="fixed"/>
        <w:tblLook w:val="04A0" w:firstRow="1" w:lastRow="0" w:firstColumn="1" w:lastColumn="0" w:noHBand="0" w:noVBand="1"/>
      </w:tblPr>
      <w:tblGrid>
        <w:gridCol w:w="1202"/>
        <w:gridCol w:w="1202"/>
        <w:gridCol w:w="1202"/>
        <w:gridCol w:w="5738"/>
      </w:tblGrid>
      <w:tr w:rsidR="00A42FE2" w:rsidRPr="00673B07" w14:paraId="4BF501C0" w14:textId="77777777" w:rsidTr="00C23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gridSpan w:val="3"/>
            <w:shd w:val="clear" w:color="auto" w:fill="FFFFFF" w:themeFill="background1"/>
          </w:tcPr>
          <w:p w14:paraId="6825D54C" w14:textId="07D6CA59" w:rsidR="00A42FE2" w:rsidRDefault="00C23048" w:rsidP="00C23048">
            <w:proofErr w:type="spellStart"/>
            <w:r>
              <w:rPr>
                <w:b w:val="0"/>
                <w:bCs w:val="0"/>
              </w:rPr>
              <w:lastRenderedPageBreak/>
              <w:t>Nämal</w:t>
            </w:r>
            <w:proofErr w:type="spellEnd"/>
            <w:r>
              <w:rPr>
                <w:b w:val="0"/>
                <w:bCs w:val="0"/>
              </w:rPr>
              <w:t>:</w:t>
            </w:r>
          </w:p>
          <w:p w14:paraId="6DF98FFC" w14:textId="77777777" w:rsidR="00C23048" w:rsidRPr="00673B07" w:rsidRDefault="00C23048" w:rsidP="00C23048"/>
          <w:p w14:paraId="0E74AB0A" w14:textId="666A6847" w:rsidR="00CE4415" w:rsidRPr="00673B07" w:rsidRDefault="00062F72" w:rsidP="00C23048">
            <w:pPr>
              <w:rPr>
                <w:b w:val="0"/>
                <w:bCs w:val="0"/>
              </w:rPr>
            </w:pPr>
            <w:r w:rsidRPr="00673B07">
              <w:rPr>
                <w:noProof/>
              </w:rPr>
              <mc:AlternateContent>
                <mc:Choice Requires="wps">
                  <w:drawing>
                    <wp:anchor distT="0" distB="0" distL="114300" distR="114300" simplePos="0" relativeHeight="251658240" behindDoc="0" locked="0" layoutInCell="1" allowOverlap="1" wp14:anchorId="2A7CDA05" wp14:editId="27EA50ED">
                      <wp:simplePos x="0" y="0"/>
                      <wp:positionH relativeFrom="column">
                        <wp:posOffset>508635</wp:posOffset>
                      </wp:positionH>
                      <wp:positionV relativeFrom="paragraph">
                        <wp:posOffset>155575</wp:posOffset>
                      </wp:positionV>
                      <wp:extent cx="143510" cy="143510"/>
                      <wp:effectExtent l="57150" t="19050" r="27940" b="104140"/>
                      <wp:wrapNone/>
                      <wp:docPr id="1" name="Ellipse 1"/>
                      <wp:cNvGraphicFramePr/>
                      <a:graphic xmlns:a="http://schemas.openxmlformats.org/drawingml/2006/main">
                        <a:graphicData uri="http://schemas.microsoft.com/office/word/2010/wordprocessingShape">
                          <wps:wsp>
                            <wps:cNvSpPr/>
                            <wps:spPr>
                              <a:xfrm>
                                <a:off x="0" y="0"/>
                                <a:ext cx="143510" cy="14351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1E1B6" id="Ellipse 1" o:spid="_x0000_s1026" style="position:absolute;margin-left:40.05pt;margin-top:12.25pt;width:11.3pt;height:11.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" fillcolor="#afcb07 [3204]" strokecolor="#a5c006 [3044]">
                      <v:fill color2="#e5fa6e [1620]" rotate="t" angle="180" focus="100%" type="gradient">
                        <o:fill v:ext="view" type="gradientUnscaled"/>
                      </v:fill>
                      <v:shadow on="t" color="black" opacity="22937f" origin=",.5" offset="0,.63889mm"/>
                    </v:oval>
                  </w:pict>
                </mc:Fallback>
              </mc:AlternateContent>
            </w:r>
          </w:p>
          <w:p w14:paraId="1D6259CD" w14:textId="75B0E035" w:rsidR="00CE4415" w:rsidRPr="00673B07" w:rsidRDefault="00062F72" w:rsidP="00C23048">
            <w:pPr>
              <w:rPr>
                <w:b w:val="0"/>
                <w:bCs w:val="0"/>
              </w:rPr>
            </w:pPr>
            <w:r w:rsidRPr="00673B07">
              <w:t>A</w:t>
            </w:r>
            <w:r w:rsidR="0088730D" w:rsidRPr="00673B07">
              <w:t>mpel:</w:t>
            </w:r>
            <w:r w:rsidR="002B10A5" w:rsidRPr="00673B07">
              <w:t xml:space="preserve"> </w:t>
            </w:r>
          </w:p>
        </w:tc>
        <w:tc>
          <w:tcPr>
            <w:tcW w:w="5738" w:type="dxa"/>
            <w:shd w:val="clear" w:color="auto" w:fill="FFFFFF" w:themeFill="background1"/>
          </w:tcPr>
          <w:p w14:paraId="02B74594" w14:textId="561D7420" w:rsidR="00A42FE2" w:rsidRPr="00C23048" w:rsidRDefault="00A42FE2" w:rsidP="00C23048">
            <w:pPr>
              <w:pStyle w:val="Listenabsatz"/>
              <w:numPr>
                <w:ilvl w:val="0"/>
                <w:numId w:val="21"/>
              </w:numPr>
              <w:cnfStyle w:val="100000000000" w:firstRow="1" w:lastRow="0" w:firstColumn="0" w:lastColumn="0" w:oddVBand="0" w:evenVBand="0" w:oddHBand="0" w:evenHBand="0" w:firstRowFirstColumn="0" w:firstRowLastColumn="0" w:lastRowFirstColumn="0" w:lastRowLastColumn="0"/>
            </w:pPr>
          </w:p>
        </w:tc>
      </w:tr>
      <w:tr w:rsidR="00C878E9" w:rsidRPr="00673B07" w14:paraId="7463C819" w14:textId="77777777" w:rsidTr="00A42FE2">
        <w:tc>
          <w:tcPr>
            <w:cnfStyle w:val="001000000000" w:firstRow="0" w:lastRow="0" w:firstColumn="1" w:lastColumn="0" w:oddVBand="0" w:evenVBand="0" w:oddHBand="0" w:evenHBand="0" w:firstRowFirstColumn="0" w:firstRowLastColumn="0" w:lastRowFirstColumn="0" w:lastRowLastColumn="0"/>
            <w:tcW w:w="1202" w:type="dxa"/>
            <w:shd w:val="clear" w:color="auto" w:fill="FFCC99"/>
          </w:tcPr>
          <w:p w14:paraId="11510B6E" w14:textId="77777777" w:rsidR="00C878E9" w:rsidRPr="00673B07" w:rsidRDefault="00C878E9" w:rsidP="001E0FAC">
            <w:r w:rsidRPr="00673B07">
              <w:t>Datum</w:t>
            </w:r>
          </w:p>
        </w:tc>
        <w:tc>
          <w:tcPr>
            <w:tcW w:w="1202" w:type="dxa"/>
            <w:shd w:val="clear" w:color="auto" w:fill="FFCC99"/>
          </w:tcPr>
          <w:p w14:paraId="6D303BEC" w14:textId="77777777" w:rsidR="00C878E9" w:rsidRPr="00673B07" w:rsidRDefault="00C878E9" w:rsidP="001E0FAC">
            <w:pPr>
              <w:cnfStyle w:val="000000000000" w:firstRow="0" w:lastRow="0" w:firstColumn="0" w:lastColumn="0" w:oddVBand="0" w:evenVBand="0" w:oddHBand="0" w:evenHBand="0" w:firstRowFirstColumn="0" w:firstRowLastColumn="0" w:lastRowFirstColumn="0" w:lastRowLastColumn="0"/>
            </w:pPr>
            <w:r w:rsidRPr="00673B07">
              <w:t>Eintrag von</w:t>
            </w:r>
          </w:p>
        </w:tc>
        <w:tc>
          <w:tcPr>
            <w:tcW w:w="1202" w:type="dxa"/>
            <w:shd w:val="clear" w:color="auto" w:fill="FFCC99"/>
          </w:tcPr>
          <w:p w14:paraId="6E77B914" w14:textId="77777777" w:rsidR="00C878E9" w:rsidRPr="00673B07" w:rsidRDefault="00C878E9" w:rsidP="001E0FAC">
            <w:pPr>
              <w:cnfStyle w:val="000000000000" w:firstRow="0" w:lastRow="0" w:firstColumn="0" w:lastColumn="0" w:oddVBand="0" w:evenVBand="0" w:oddHBand="0" w:evenHBand="0" w:firstRowFirstColumn="0" w:firstRowLastColumn="0" w:lastRowFirstColumn="0" w:lastRowLastColumn="0"/>
            </w:pPr>
            <w:r w:rsidRPr="00673B07">
              <w:t>Thematik</w:t>
            </w:r>
          </w:p>
        </w:tc>
        <w:tc>
          <w:tcPr>
            <w:tcW w:w="5738" w:type="dxa"/>
            <w:shd w:val="clear" w:color="auto" w:fill="FFCC99"/>
          </w:tcPr>
          <w:p w14:paraId="02042749" w14:textId="77777777" w:rsidR="00C878E9" w:rsidRPr="00673B07" w:rsidRDefault="00C878E9" w:rsidP="001E0FAC">
            <w:pPr>
              <w:cnfStyle w:val="000000000000" w:firstRow="0" w:lastRow="0" w:firstColumn="0" w:lastColumn="0" w:oddVBand="0" w:evenVBand="0" w:oddHBand="0" w:evenHBand="0" w:firstRowFirstColumn="0" w:firstRowLastColumn="0" w:lastRowFirstColumn="0" w:lastRowLastColumn="0"/>
            </w:pPr>
            <w:r w:rsidRPr="00673B07">
              <w:t>Beschreibung</w:t>
            </w:r>
          </w:p>
        </w:tc>
      </w:tr>
      <w:tr w:rsidR="00C878E9" w:rsidRPr="00673B07" w14:paraId="4D284E36" w14:textId="77777777" w:rsidTr="00A42FE2">
        <w:tc>
          <w:tcPr>
            <w:cnfStyle w:val="001000000000" w:firstRow="0" w:lastRow="0" w:firstColumn="1" w:lastColumn="0" w:oddVBand="0" w:evenVBand="0" w:oddHBand="0" w:evenHBand="0" w:firstRowFirstColumn="0" w:firstRowLastColumn="0" w:lastRowFirstColumn="0" w:lastRowLastColumn="0"/>
            <w:tcW w:w="1202" w:type="dxa"/>
          </w:tcPr>
          <w:p w14:paraId="33006A36" w14:textId="77777777" w:rsidR="00C878E9" w:rsidRPr="00673B07" w:rsidRDefault="00C878E9" w:rsidP="00C23048">
            <w:pPr>
              <w:spacing w:line="240" w:lineRule="auto"/>
            </w:pPr>
          </w:p>
        </w:tc>
        <w:tc>
          <w:tcPr>
            <w:tcW w:w="1202" w:type="dxa"/>
          </w:tcPr>
          <w:p w14:paraId="31F75F3A"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c>
          <w:tcPr>
            <w:tcW w:w="1202" w:type="dxa"/>
          </w:tcPr>
          <w:p w14:paraId="7A0D0417"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c>
          <w:tcPr>
            <w:tcW w:w="5738" w:type="dxa"/>
          </w:tcPr>
          <w:p w14:paraId="6062E642"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r>
      <w:tr w:rsidR="00C878E9" w:rsidRPr="00673B07" w14:paraId="092DFE81" w14:textId="77777777" w:rsidTr="00A42FE2">
        <w:tc>
          <w:tcPr>
            <w:cnfStyle w:val="001000000000" w:firstRow="0" w:lastRow="0" w:firstColumn="1" w:lastColumn="0" w:oddVBand="0" w:evenVBand="0" w:oddHBand="0" w:evenHBand="0" w:firstRowFirstColumn="0" w:firstRowLastColumn="0" w:lastRowFirstColumn="0" w:lastRowLastColumn="0"/>
            <w:tcW w:w="1202" w:type="dxa"/>
          </w:tcPr>
          <w:p w14:paraId="1E4D5E76" w14:textId="77777777" w:rsidR="00C878E9" w:rsidRPr="00673B07" w:rsidRDefault="00C878E9" w:rsidP="00C23048">
            <w:pPr>
              <w:spacing w:line="240" w:lineRule="auto"/>
            </w:pPr>
          </w:p>
        </w:tc>
        <w:tc>
          <w:tcPr>
            <w:tcW w:w="1202" w:type="dxa"/>
          </w:tcPr>
          <w:p w14:paraId="192D9D7A"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c>
          <w:tcPr>
            <w:tcW w:w="1202" w:type="dxa"/>
          </w:tcPr>
          <w:p w14:paraId="05FF052D"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c>
          <w:tcPr>
            <w:tcW w:w="5738" w:type="dxa"/>
          </w:tcPr>
          <w:p w14:paraId="23763723"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r>
      <w:tr w:rsidR="00C878E9" w:rsidRPr="00673B07" w14:paraId="13A4E6C2" w14:textId="77777777" w:rsidTr="00A42FE2">
        <w:tc>
          <w:tcPr>
            <w:cnfStyle w:val="001000000000" w:firstRow="0" w:lastRow="0" w:firstColumn="1" w:lastColumn="0" w:oddVBand="0" w:evenVBand="0" w:oddHBand="0" w:evenHBand="0" w:firstRowFirstColumn="0" w:firstRowLastColumn="0" w:lastRowFirstColumn="0" w:lastRowLastColumn="0"/>
            <w:tcW w:w="1202" w:type="dxa"/>
          </w:tcPr>
          <w:p w14:paraId="44894499" w14:textId="77777777" w:rsidR="00C878E9" w:rsidRPr="00673B07" w:rsidRDefault="00C878E9" w:rsidP="00C23048">
            <w:pPr>
              <w:spacing w:line="240" w:lineRule="auto"/>
            </w:pPr>
          </w:p>
        </w:tc>
        <w:tc>
          <w:tcPr>
            <w:tcW w:w="1202" w:type="dxa"/>
          </w:tcPr>
          <w:p w14:paraId="61198217"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c>
          <w:tcPr>
            <w:tcW w:w="1202" w:type="dxa"/>
          </w:tcPr>
          <w:p w14:paraId="2AA08466"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c>
          <w:tcPr>
            <w:tcW w:w="5738" w:type="dxa"/>
          </w:tcPr>
          <w:p w14:paraId="6B0400F0" w14:textId="77777777" w:rsidR="00C878E9" w:rsidRPr="00673B07" w:rsidRDefault="00C878E9" w:rsidP="00C23048">
            <w:pPr>
              <w:spacing w:line="240" w:lineRule="auto"/>
              <w:cnfStyle w:val="000000000000" w:firstRow="0" w:lastRow="0" w:firstColumn="0" w:lastColumn="0" w:oddVBand="0" w:evenVBand="0" w:oddHBand="0" w:evenHBand="0" w:firstRowFirstColumn="0" w:firstRowLastColumn="0" w:lastRowFirstColumn="0" w:lastRowLastColumn="0"/>
            </w:pPr>
          </w:p>
        </w:tc>
      </w:tr>
    </w:tbl>
    <w:p w14:paraId="4BDD0FB3" w14:textId="0FCC9D95" w:rsidR="00CE4415" w:rsidRPr="00673B07" w:rsidRDefault="009233CD" w:rsidP="001E0FAC">
      <w:pPr>
        <w:rPr>
          <w:sz w:val="16"/>
          <w:szCs w:val="20"/>
        </w:rPr>
      </w:pPr>
      <w:r w:rsidRPr="00673B07">
        <w:rPr>
          <w:sz w:val="16"/>
          <w:szCs w:val="20"/>
        </w:rPr>
        <w:t>Bitte neue Einträge jeweils oben eintragen!</w:t>
      </w:r>
    </w:p>
    <w:p w14:paraId="7AB01E97" w14:textId="77777777" w:rsidR="00A96FB5" w:rsidRPr="00673B07" w:rsidRDefault="00A96FB5" w:rsidP="001E0FAC">
      <w:pPr>
        <w:rPr>
          <w:sz w:val="16"/>
          <w:szCs w:val="20"/>
        </w:rPr>
      </w:pPr>
      <w:r w:rsidRPr="00673B07">
        <w:rPr>
          <w:sz w:val="16"/>
          <w:szCs w:val="20"/>
        </w:rPr>
        <w:br w:type="page"/>
      </w:r>
    </w:p>
    <w:p w14:paraId="0821525E" w14:textId="77777777" w:rsidR="00F32634" w:rsidRPr="00673B07" w:rsidRDefault="00F32634" w:rsidP="001E0FAC">
      <w:pPr>
        <w:pStyle w:val="berschrift1"/>
        <w:tabs>
          <w:tab w:val="center" w:pos="4674"/>
        </w:tabs>
        <w:rPr>
          <w:rFonts w:asciiTheme="minorHAnsi" w:hAnsiTheme="minorHAnsi"/>
        </w:rPr>
      </w:pPr>
      <w:bookmarkStart w:id="13" w:name="_Bildung"/>
      <w:bookmarkEnd w:id="13"/>
      <w:r w:rsidRPr="00673B07">
        <w:rPr>
          <w:rFonts w:asciiTheme="minorHAnsi" w:hAnsiTheme="minorHAnsi"/>
        </w:rPr>
        <w:lastRenderedPageBreak/>
        <w:t>Bildung</w:t>
      </w:r>
    </w:p>
    <w:p w14:paraId="01619DE5" w14:textId="77777777" w:rsidR="00F32634" w:rsidRPr="00673B07" w:rsidRDefault="00F32634" w:rsidP="001E0FAC">
      <w:pPr>
        <w:pStyle w:val="berschrift2"/>
        <w:rPr>
          <w:rFonts w:asciiTheme="minorHAnsi" w:hAnsiTheme="minorHAnsi"/>
        </w:rPr>
      </w:pPr>
      <w:bookmarkStart w:id="14" w:name="_Toc519611563"/>
      <w:r w:rsidRPr="00673B07">
        <w:rPr>
          <w:rFonts w:asciiTheme="minorHAnsi" w:hAnsiTheme="minorHAnsi"/>
        </w:rPr>
        <w:t>Strategie</w:t>
      </w:r>
    </w:p>
    <w:p w14:paraId="18F30115" w14:textId="12DDFC20" w:rsidR="00F32634" w:rsidRPr="00673B07" w:rsidRDefault="007C07B4" w:rsidP="001E0FAC">
      <w:pPr>
        <w:pStyle w:val="Listenabsatz"/>
        <w:spacing w:line="276" w:lineRule="auto"/>
        <w:ind w:left="0"/>
      </w:pPr>
      <w:proofErr w:type="spellStart"/>
      <w:r w:rsidRPr="00673B07">
        <w:t>xx.xx.xxx</w:t>
      </w:r>
      <w:proofErr w:type="spellEnd"/>
      <w:r w:rsidRPr="00673B07">
        <w:t>, LP</w:t>
      </w:r>
    </w:p>
    <w:p w14:paraId="19C9670C" w14:textId="2C401220" w:rsidR="00EF5797" w:rsidRDefault="00EF5797" w:rsidP="003F2AA8">
      <w:pPr>
        <w:rPr>
          <w:b/>
          <w:bCs/>
        </w:rPr>
      </w:pPr>
      <w:r w:rsidRPr="003F2AA8">
        <w:rPr>
          <w:b/>
          <w:bCs/>
        </w:rPr>
        <w:t>Deutsch:</w:t>
      </w:r>
    </w:p>
    <w:p w14:paraId="3EC9517F" w14:textId="77777777" w:rsidR="003F2AA8" w:rsidRPr="00374F19" w:rsidRDefault="003F2AA8" w:rsidP="003F2AA8">
      <w:pPr>
        <w:pStyle w:val="Listenabsatz"/>
        <w:numPr>
          <w:ilvl w:val="0"/>
          <w:numId w:val="21"/>
        </w:numPr>
      </w:pPr>
    </w:p>
    <w:p w14:paraId="398956F9" w14:textId="7F17FC84" w:rsidR="00EF5797" w:rsidRDefault="00EF5797" w:rsidP="003F2AA8">
      <w:pPr>
        <w:rPr>
          <w:b/>
          <w:bCs/>
        </w:rPr>
      </w:pPr>
      <w:r w:rsidRPr="003F2AA8">
        <w:rPr>
          <w:b/>
          <w:bCs/>
        </w:rPr>
        <w:t>Mathe:</w:t>
      </w:r>
    </w:p>
    <w:p w14:paraId="37C67730" w14:textId="63315075" w:rsidR="003F2AA8" w:rsidRPr="003F2AA8" w:rsidRDefault="003F2AA8" w:rsidP="003F2AA8">
      <w:pPr>
        <w:pStyle w:val="Listenabsatz"/>
        <w:numPr>
          <w:ilvl w:val="0"/>
          <w:numId w:val="21"/>
        </w:numPr>
      </w:pPr>
    </w:p>
    <w:p w14:paraId="581EC22C" w14:textId="39D1A323" w:rsidR="00EF5797" w:rsidRDefault="00EF5797" w:rsidP="003F2AA8">
      <w:pPr>
        <w:rPr>
          <w:b/>
          <w:bCs/>
        </w:rPr>
      </w:pPr>
      <w:r w:rsidRPr="003F2AA8">
        <w:rPr>
          <w:b/>
          <w:bCs/>
        </w:rPr>
        <w:t>Kompetenzen:</w:t>
      </w:r>
    </w:p>
    <w:p w14:paraId="1B4EB85F" w14:textId="60FD1CC2" w:rsidR="003F2AA8" w:rsidRPr="003F2AA8" w:rsidRDefault="003F2AA8" w:rsidP="003F2AA8">
      <w:pPr>
        <w:pStyle w:val="Listenabsatz"/>
        <w:numPr>
          <w:ilvl w:val="0"/>
          <w:numId w:val="21"/>
        </w:numPr>
      </w:pPr>
    </w:p>
    <w:p w14:paraId="685761B5" w14:textId="4BA1DC44" w:rsidR="00EF5797" w:rsidRDefault="00EF5797" w:rsidP="003F2AA8">
      <w:pPr>
        <w:rPr>
          <w:b/>
          <w:bCs/>
        </w:rPr>
      </w:pPr>
      <w:r w:rsidRPr="003F2AA8">
        <w:rPr>
          <w:b/>
          <w:bCs/>
        </w:rPr>
        <w:t>Sonstiges</w:t>
      </w:r>
      <w:r w:rsidR="00B7590B" w:rsidRPr="003F2AA8">
        <w:rPr>
          <w:b/>
          <w:bCs/>
        </w:rPr>
        <w:t>:</w:t>
      </w:r>
    </w:p>
    <w:p w14:paraId="77950401" w14:textId="7EA99C6D" w:rsidR="003F2AA8" w:rsidRPr="003F2AA8" w:rsidRDefault="003F2AA8" w:rsidP="003F2AA8">
      <w:pPr>
        <w:pStyle w:val="Listenabsatz"/>
        <w:numPr>
          <w:ilvl w:val="0"/>
          <w:numId w:val="21"/>
        </w:numPr>
      </w:pPr>
    </w:p>
    <w:p w14:paraId="09211502" w14:textId="77777777" w:rsidR="00F32634" w:rsidRPr="00673B07" w:rsidRDefault="00F32634" w:rsidP="001E0FAC">
      <w:pPr>
        <w:pStyle w:val="berschrift2"/>
        <w:rPr>
          <w:rFonts w:asciiTheme="minorHAnsi" w:hAnsiTheme="minorHAnsi"/>
        </w:rPr>
      </w:pPr>
      <w:r w:rsidRPr="00673B07">
        <w:rPr>
          <w:rFonts w:asciiTheme="minorHAnsi" w:hAnsiTheme="minorHAnsi"/>
        </w:rPr>
        <w:t>Berufswunsch</w:t>
      </w:r>
    </w:p>
    <w:sdt>
      <w:sdtPr>
        <w:rPr>
          <w:b/>
          <w:bCs/>
        </w:rPr>
        <w:alias w:val="geteiler Inhalt"/>
        <w:id w:val="1657181625"/>
        <w:placeholder>
          <w:docPart w:val="E6E898C375DF4F85A1A52F15ACFFBB4E"/>
        </w:placeholder>
        <w:dataBinding w:prefixMappings="xmlns:ns0='http://purl.org/dc/elements/1.1/' xmlns:ns1='http://schemas.openxmlformats.org/package/2006/metadata/core-properties' " w:xpath="/ns1:coreProperties[1]/ns0:title[1]" w:storeItemID="{6C3C8BC8-F283-45AE-878A-BAB7291924A1}"/>
        <w:text/>
      </w:sdtPr>
      <w:sdtContent>
        <w:p w14:paraId="552FB20F" w14:textId="6BEF88F1" w:rsidR="00F32634" w:rsidRPr="00673B07" w:rsidRDefault="00C12DE7" w:rsidP="001E0FAC">
          <w:pPr>
            <w:pStyle w:val="Listenabsatz"/>
            <w:numPr>
              <w:ilvl w:val="0"/>
              <w:numId w:val="12"/>
            </w:numPr>
            <w:spacing w:line="276" w:lineRule="auto"/>
            <w:rPr>
              <w:b/>
              <w:bCs/>
            </w:rPr>
          </w:pPr>
          <w:r w:rsidRPr="00673B07">
            <w:rPr>
              <w:b/>
              <w:bCs/>
            </w:rPr>
            <w:t>EBA / EFZ, Bereiche</w:t>
          </w:r>
        </w:p>
      </w:sdtContent>
    </w:sdt>
    <w:p w14:paraId="6DEE20EA" w14:textId="6371AF43" w:rsidR="00B83124" w:rsidRPr="00B83124" w:rsidRDefault="00F32634" w:rsidP="00B83124">
      <w:pPr>
        <w:pStyle w:val="berschrift2"/>
        <w:rPr>
          <w:rFonts w:asciiTheme="minorHAnsi" w:hAnsiTheme="minorHAnsi"/>
        </w:rPr>
      </w:pPr>
      <w:r w:rsidRPr="00673B07">
        <w:rPr>
          <w:rFonts w:asciiTheme="minorHAnsi" w:hAnsiTheme="minorHAnsi"/>
        </w:rPr>
        <w:t>Unterrichtsmaterial</w:t>
      </w:r>
    </w:p>
    <w:p w14:paraId="17EC941B" w14:textId="77777777" w:rsidR="00F32634" w:rsidRPr="00673B07" w:rsidRDefault="00F32634" w:rsidP="00D7419F">
      <w:pPr>
        <w:pStyle w:val="Listenabsatz"/>
        <w:numPr>
          <w:ilvl w:val="0"/>
          <w:numId w:val="20"/>
        </w:numPr>
      </w:pPr>
    </w:p>
    <w:p w14:paraId="49E02646" w14:textId="77777777" w:rsidR="00B83124" w:rsidRDefault="00B83124" w:rsidP="00B83124">
      <w:pPr>
        <w:pStyle w:val="berschrift2"/>
        <w:rPr>
          <w:rFonts w:asciiTheme="minorHAnsi" w:hAnsiTheme="minorHAnsi"/>
        </w:rPr>
      </w:pPr>
      <w:r w:rsidRPr="00896461">
        <w:rPr>
          <w:rFonts w:asciiTheme="minorHAnsi" w:hAnsiTheme="minorHAnsi"/>
        </w:rPr>
        <w:t>Testungen</w:t>
      </w:r>
    </w:p>
    <w:p w14:paraId="37292678" w14:textId="77777777" w:rsidR="00B83124" w:rsidRPr="00B85D6D" w:rsidRDefault="00B83124" w:rsidP="00B83124">
      <w:pPr>
        <w:pStyle w:val="Listenabsatz"/>
        <w:numPr>
          <w:ilvl w:val="0"/>
          <w:numId w:val="20"/>
        </w:numPr>
      </w:pPr>
    </w:p>
    <w:p w14:paraId="40B597AB" w14:textId="77777777" w:rsidR="00B83124" w:rsidRPr="002B5C4A" w:rsidRDefault="00B83124" w:rsidP="00B83124">
      <w:pPr>
        <w:pStyle w:val="berschrift2"/>
        <w:rPr>
          <w:rFonts w:asciiTheme="minorHAnsi" w:hAnsiTheme="minorHAnsi"/>
        </w:rPr>
      </w:pPr>
      <w:r w:rsidRPr="002B5C4A">
        <w:rPr>
          <w:rFonts w:asciiTheme="minorHAnsi" w:hAnsiTheme="minorHAnsi"/>
        </w:rPr>
        <w:t>Beobachtungspunkte</w:t>
      </w:r>
    </w:p>
    <w:p w14:paraId="6C13ACFC" w14:textId="77777777" w:rsidR="00B83124" w:rsidRDefault="00B83124" w:rsidP="00D7419F">
      <w:pPr>
        <w:pStyle w:val="Listenabsatz"/>
        <w:numPr>
          <w:ilvl w:val="0"/>
          <w:numId w:val="20"/>
        </w:numPr>
      </w:pPr>
    </w:p>
    <w:p w14:paraId="69FA7F3C" w14:textId="1B5D79BB" w:rsidR="00F32634" w:rsidRPr="00673B07" w:rsidRDefault="00F32634" w:rsidP="001E0FAC">
      <w:pPr>
        <w:pStyle w:val="berschrift2"/>
        <w:rPr>
          <w:rFonts w:asciiTheme="minorHAnsi" w:hAnsiTheme="minorHAnsi"/>
        </w:rPr>
      </w:pPr>
      <w:r w:rsidRPr="00673B07">
        <w:rPr>
          <w:rFonts w:asciiTheme="minorHAnsi" w:hAnsiTheme="minorHAnsi"/>
        </w:rPr>
        <w:t>Projekte</w:t>
      </w:r>
    </w:p>
    <w:p w14:paraId="49F0202D" w14:textId="0737C374" w:rsidR="00F32634" w:rsidRPr="00673B07" w:rsidRDefault="00F32634" w:rsidP="001E0FAC">
      <w:pPr>
        <w:pStyle w:val="Listenabsatz"/>
        <w:numPr>
          <w:ilvl w:val="0"/>
          <w:numId w:val="14"/>
        </w:numPr>
        <w:spacing w:line="276" w:lineRule="auto"/>
      </w:pPr>
      <w:r w:rsidRPr="00673B07">
        <w:t xml:space="preserve">Was / </w:t>
      </w:r>
      <w:proofErr w:type="spellStart"/>
      <w:r w:rsidRPr="00673B07">
        <w:t>xx.</w:t>
      </w:r>
      <w:proofErr w:type="gramStart"/>
      <w:r w:rsidRPr="00673B07">
        <w:t>xx.xxxx</w:t>
      </w:r>
      <w:proofErr w:type="spellEnd"/>
      <w:proofErr w:type="gramEnd"/>
      <w:r w:rsidRPr="00673B07">
        <w:t xml:space="preserve"> – </w:t>
      </w:r>
      <w:proofErr w:type="spellStart"/>
      <w:r w:rsidRPr="00673B07">
        <w:t>xx.</w:t>
      </w:r>
      <w:proofErr w:type="gramStart"/>
      <w:r w:rsidRPr="00673B07">
        <w:t>xx.xxxx</w:t>
      </w:r>
      <w:proofErr w:type="spellEnd"/>
      <w:proofErr w:type="gramEnd"/>
      <w:r w:rsidRPr="00673B07">
        <w:t xml:space="preserve"> /</w:t>
      </w:r>
      <w:r w:rsidR="00475A4B" w:rsidRPr="00673B07">
        <w:t xml:space="preserve"> LP /</w:t>
      </w:r>
      <w:r w:rsidRPr="00673B07">
        <w:t xml:space="preserve"> Kommentar</w:t>
      </w:r>
    </w:p>
    <w:p w14:paraId="1C0F3019" w14:textId="77777777" w:rsidR="00F32634" w:rsidRPr="00673B07" w:rsidRDefault="00F32634" w:rsidP="001E0FAC">
      <w:pPr>
        <w:pStyle w:val="Listenabsatz"/>
        <w:spacing w:line="276" w:lineRule="auto"/>
      </w:pPr>
    </w:p>
    <w:p w14:paraId="0DB4E914" w14:textId="77777777" w:rsidR="00F32634" w:rsidRPr="00673B07" w:rsidRDefault="00F32634" w:rsidP="001E0FAC">
      <w:pPr>
        <w:pStyle w:val="berschrift2"/>
        <w:rPr>
          <w:rFonts w:asciiTheme="minorHAnsi" w:hAnsiTheme="minorHAnsi"/>
        </w:rPr>
      </w:pPr>
      <w:r w:rsidRPr="00673B07">
        <w:rPr>
          <w:rFonts w:asciiTheme="minorHAnsi" w:hAnsiTheme="minorHAnsi"/>
        </w:rPr>
        <w:t>Standortbestimmungen</w:t>
      </w:r>
    </w:p>
    <w:p w14:paraId="49DA0125" w14:textId="77777777" w:rsidR="00055030" w:rsidRPr="00673B07" w:rsidRDefault="00055030" w:rsidP="00055030"/>
    <w:tbl>
      <w:tblPr>
        <w:tblStyle w:val="Tabellenraster"/>
        <w:tblW w:w="0" w:type="auto"/>
        <w:tblLayout w:type="fixed"/>
        <w:tblLook w:val="04A0" w:firstRow="1" w:lastRow="0" w:firstColumn="1" w:lastColumn="0" w:noHBand="0" w:noVBand="1"/>
      </w:tblPr>
      <w:tblGrid>
        <w:gridCol w:w="1979"/>
        <w:gridCol w:w="2551"/>
        <w:gridCol w:w="344"/>
        <w:gridCol w:w="4464"/>
      </w:tblGrid>
      <w:tr w:rsidR="00F32634" w:rsidRPr="00673B07" w14:paraId="6532EF68" w14:textId="77777777" w:rsidTr="00F32634">
        <w:trPr>
          <w:trHeight w:val="283"/>
        </w:trPr>
        <w:tc>
          <w:tcPr>
            <w:tcW w:w="19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1BCFEA3" w14:textId="07530E77" w:rsidR="00F32634" w:rsidRPr="00673B07" w:rsidRDefault="00B83124" w:rsidP="001E0FAC">
            <w:bookmarkStart w:id="15" w:name="_Hlk120865842"/>
            <w:r w:rsidRPr="00673B07">
              <w:t>Mathematik</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A81A208" w14:textId="77777777" w:rsidR="00F32634" w:rsidRPr="00673B07" w:rsidRDefault="00F32634" w:rsidP="001E0FAC">
            <w:pPr>
              <w:tabs>
                <w:tab w:val="right" w:pos="2315"/>
              </w:tabs>
            </w:pPr>
            <w:r w:rsidRPr="00673B07">
              <w:t>xx%</w:t>
            </w:r>
            <w:r w:rsidRPr="00673B07">
              <w:tab/>
              <w:t>(</w:t>
            </w:r>
            <w:proofErr w:type="spellStart"/>
            <w:r w:rsidRPr="00673B07">
              <w:t>xx.</w:t>
            </w:r>
            <w:proofErr w:type="gramStart"/>
            <w:r w:rsidRPr="00673B07">
              <w:t>xx.xxxx</w:t>
            </w:r>
            <w:proofErr w:type="spellEnd"/>
            <w:proofErr w:type="gramEnd"/>
            <w:r w:rsidRPr="00673B07">
              <w:t>)</w:t>
            </w:r>
          </w:p>
        </w:tc>
        <w:tc>
          <w:tcPr>
            <w:tcW w:w="344" w:type="dxa"/>
            <w:vMerge w:val="restart"/>
            <w:tcBorders>
              <w:top w:val="nil"/>
              <w:left w:val="single" w:sz="4" w:space="0" w:color="D9D9D9" w:themeColor="background1" w:themeShade="D9"/>
              <w:bottom w:val="nil"/>
              <w:right w:val="single" w:sz="4" w:space="0" w:color="D9D9D9" w:themeColor="background1" w:themeShade="D9"/>
            </w:tcBorders>
          </w:tcPr>
          <w:p w14:paraId="5A31FF9F" w14:textId="77777777" w:rsidR="00F32634" w:rsidRPr="00673B07" w:rsidRDefault="00F32634" w:rsidP="001E0FAC"/>
        </w:tc>
        <w:tc>
          <w:tcPr>
            <w:tcW w:w="4464" w:type="dxa"/>
            <w:vMerge w:val="restar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285432" w14:textId="77777777" w:rsidR="00F32634" w:rsidRPr="00673B07" w:rsidRDefault="00F32634" w:rsidP="001E0FAC"/>
        </w:tc>
      </w:tr>
      <w:tr w:rsidR="00F32634" w:rsidRPr="00673B07" w14:paraId="70260EB2" w14:textId="77777777" w:rsidTr="00F32634">
        <w:trPr>
          <w:trHeight w:val="283"/>
        </w:trPr>
        <w:tc>
          <w:tcPr>
            <w:tcW w:w="19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E17628A" w14:textId="185EA933" w:rsidR="00F32634" w:rsidRPr="00673B07" w:rsidRDefault="00B83124" w:rsidP="001E0FAC">
            <w:r w:rsidRPr="00673B07">
              <w:t>Deutsch</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122C2858" w14:textId="77777777" w:rsidR="00F32634" w:rsidRPr="00673B07" w:rsidRDefault="00F32634" w:rsidP="001E0FAC">
            <w:pPr>
              <w:tabs>
                <w:tab w:val="right" w:pos="2315"/>
              </w:tabs>
            </w:pPr>
            <w:r w:rsidRPr="00673B07">
              <w:t>xx%</w:t>
            </w:r>
            <w:r w:rsidRPr="00673B07">
              <w:tab/>
              <w:t>(</w:t>
            </w:r>
            <w:proofErr w:type="spellStart"/>
            <w:r w:rsidRPr="00673B07">
              <w:t>xx.</w:t>
            </w:r>
            <w:proofErr w:type="gramStart"/>
            <w:r w:rsidRPr="00673B07">
              <w:t>xx.xxxx</w:t>
            </w:r>
            <w:proofErr w:type="spellEnd"/>
            <w:proofErr w:type="gramEnd"/>
            <w:r w:rsidRPr="00673B07">
              <w:t>)</w:t>
            </w: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43147423" w14:textId="77777777" w:rsidR="00F32634" w:rsidRPr="00673B07" w:rsidRDefault="00F32634" w:rsidP="001E0FAC"/>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2B83717" w14:textId="77777777" w:rsidR="00F32634" w:rsidRPr="00673B07" w:rsidRDefault="00F32634" w:rsidP="001E0FAC"/>
        </w:tc>
      </w:tr>
      <w:tr w:rsidR="00F32634" w:rsidRPr="00673B07" w14:paraId="6C797E90" w14:textId="77777777" w:rsidTr="00F32634">
        <w:trPr>
          <w:trHeight w:val="100"/>
        </w:trPr>
        <w:tc>
          <w:tcPr>
            <w:tcW w:w="4530" w:type="dxa"/>
            <w:gridSpan w:val="2"/>
            <w:tcBorders>
              <w:top w:val="single" w:sz="4" w:space="0" w:color="D9D9D9" w:themeColor="background1" w:themeShade="D9"/>
              <w:left w:val="nil"/>
              <w:bottom w:val="single" w:sz="4" w:space="0" w:color="D9D9D9" w:themeColor="background1" w:themeShade="D9"/>
              <w:right w:val="nil"/>
            </w:tcBorders>
            <w:vAlign w:val="center"/>
          </w:tcPr>
          <w:p w14:paraId="7F0EBC59" w14:textId="77777777" w:rsidR="00F32634" w:rsidRPr="00673B07" w:rsidRDefault="00F32634" w:rsidP="001E0FAC">
            <w:pPr>
              <w:tabs>
                <w:tab w:val="right" w:pos="2315"/>
              </w:tabs>
            </w:pP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735C92A6" w14:textId="77777777" w:rsidR="00F32634" w:rsidRPr="00673B07" w:rsidRDefault="00F32634" w:rsidP="001E0FAC"/>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172CEEF" w14:textId="77777777" w:rsidR="00F32634" w:rsidRPr="00673B07" w:rsidRDefault="00F32634" w:rsidP="001E0FAC"/>
        </w:tc>
      </w:tr>
      <w:tr w:rsidR="00F32634" w:rsidRPr="00673B07" w14:paraId="3D4FF928" w14:textId="77777777" w:rsidTr="00F32634">
        <w:trPr>
          <w:trHeight w:val="283"/>
        </w:trPr>
        <w:tc>
          <w:tcPr>
            <w:tcW w:w="19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BF94F0E" w14:textId="77777777" w:rsidR="00F32634" w:rsidRPr="00673B07" w:rsidRDefault="00F32634" w:rsidP="001E0FAC">
            <w:r w:rsidRPr="00673B07">
              <w:t>Sprachniveau DaZ</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65A7F8F" w14:textId="77777777" w:rsidR="00F32634" w:rsidRPr="00673B07" w:rsidRDefault="00F32634" w:rsidP="001E0FAC">
            <w:pPr>
              <w:tabs>
                <w:tab w:val="left" w:pos="682"/>
                <w:tab w:val="right" w:pos="2315"/>
              </w:tabs>
            </w:pPr>
            <w:r w:rsidRPr="00673B07">
              <w:t>xx%</w:t>
            </w:r>
            <w:r w:rsidRPr="00673B07">
              <w:tab/>
              <w:t>X1</w:t>
            </w:r>
            <w:r w:rsidRPr="00673B07">
              <w:tab/>
              <w:t>(</w:t>
            </w:r>
            <w:proofErr w:type="spellStart"/>
            <w:r w:rsidRPr="00673B07">
              <w:t>xx.</w:t>
            </w:r>
            <w:proofErr w:type="gramStart"/>
            <w:r w:rsidRPr="00673B07">
              <w:t>xx.xxxx</w:t>
            </w:r>
            <w:proofErr w:type="spellEnd"/>
            <w:proofErr w:type="gramEnd"/>
            <w:r w:rsidRPr="00673B07">
              <w:t>)</w:t>
            </w: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08DC88FD" w14:textId="77777777" w:rsidR="00F32634" w:rsidRPr="00673B07" w:rsidRDefault="00F32634" w:rsidP="001E0FAC"/>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F800517" w14:textId="77777777" w:rsidR="00F32634" w:rsidRPr="00673B07" w:rsidRDefault="00F32634" w:rsidP="001E0FAC"/>
        </w:tc>
      </w:tr>
      <w:tr w:rsidR="00F32634" w:rsidRPr="00673B07" w14:paraId="65869A07" w14:textId="77777777" w:rsidTr="00F32634">
        <w:trPr>
          <w:trHeight w:val="283"/>
        </w:trPr>
        <w:tc>
          <w:tcPr>
            <w:tcW w:w="4530" w:type="dxa"/>
            <w:gridSpan w:val="2"/>
            <w:tcBorders>
              <w:top w:val="single" w:sz="4" w:space="0" w:color="D9D9D9" w:themeColor="background1" w:themeShade="D9"/>
              <w:left w:val="nil"/>
              <w:bottom w:val="single" w:sz="4" w:space="0" w:color="D9D9D9" w:themeColor="background1" w:themeShade="D9"/>
              <w:right w:val="nil"/>
            </w:tcBorders>
          </w:tcPr>
          <w:p w14:paraId="4016370B" w14:textId="77777777" w:rsidR="00F32634" w:rsidRPr="00673B07" w:rsidRDefault="00F32634" w:rsidP="001E0FAC">
            <w:pPr>
              <w:tabs>
                <w:tab w:val="left" w:pos="570"/>
                <w:tab w:val="right" w:pos="2315"/>
              </w:tabs>
            </w:pP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2F4A6DB9" w14:textId="77777777" w:rsidR="00F32634" w:rsidRPr="00673B07" w:rsidRDefault="00F32634" w:rsidP="001E0FAC"/>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5602C0C" w14:textId="77777777" w:rsidR="00F32634" w:rsidRPr="00673B07" w:rsidRDefault="00F32634" w:rsidP="001E0FAC"/>
        </w:tc>
      </w:tr>
      <w:tr w:rsidR="00F32634" w:rsidRPr="00673B07" w14:paraId="183D20EC" w14:textId="77777777" w:rsidTr="00F32634">
        <w:trPr>
          <w:trHeight w:val="283"/>
        </w:trPr>
        <w:tc>
          <w:tcPr>
            <w:tcW w:w="1979" w:type="dxa"/>
            <w:vMerge w:val="restar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7CFFE4B" w14:textId="77777777" w:rsidR="00F32634" w:rsidRPr="00673B07" w:rsidRDefault="00F32634" w:rsidP="001E0FAC">
            <w:r w:rsidRPr="00673B07">
              <w:t>Stellwerk 9</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15B77D7" w14:textId="77777777" w:rsidR="00F32634" w:rsidRPr="00673B07" w:rsidRDefault="00F32634" w:rsidP="001E0FAC">
            <w:pPr>
              <w:tabs>
                <w:tab w:val="left" w:pos="570"/>
                <w:tab w:val="right" w:pos="2315"/>
              </w:tabs>
            </w:pPr>
            <w:r w:rsidRPr="00673B07">
              <w:t>MT</w:t>
            </w:r>
            <w:r w:rsidRPr="00673B07">
              <w:tab/>
              <w:t>(xxx)</w:t>
            </w:r>
            <w:r w:rsidRPr="00673B07">
              <w:tab/>
              <w:t>(</w:t>
            </w:r>
            <w:proofErr w:type="spellStart"/>
            <w:r w:rsidRPr="00673B07">
              <w:t>xx.</w:t>
            </w:r>
            <w:proofErr w:type="gramStart"/>
            <w:r w:rsidRPr="00673B07">
              <w:t>xx.xxxx</w:t>
            </w:r>
            <w:proofErr w:type="spellEnd"/>
            <w:proofErr w:type="gramEnd"/>
            <w:r w:rsidRPr="00673B07">
              <w:t>)</w:t>
            </w: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2D11187F" w14:textId="77777777" w:rsidR="00F32634" w:rsidRPr="00673B07" w:rsidRDefault="00F32634" w:rsidP="001E0FAC"/>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3E58C1F" w14:textId="77777777" w:rsidR="00F32634" w:rsidRPr="00673B07" w:rsidRDefault="00F32634" w:rsidP="001E0FAC"/>
        </w:tc>
      </w:tr>
      <w:tr w:rsidR="00F32634" w:rsidRPr="00C8032B" w14:paraId="6DF8120F" w14:textId="77777777" w:rsidTr="00F32634">
        <w:trPr>
          <w:trHeight w:val="291"/>
        </w:trPr>
        <w:tc>
          <w:tcPr>
            <w:tcW w:w="4530"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C24BA89" w14:textId="77777777" w:rsidR="00F32634" w:rsidRPr="00673B07" w:rsidRDefault="00F32634" w:rsidP="001E0FAC"/>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8151631" w14:textId="77777777" w:rsidR="00F32634" w:rsidRPr="001E0FAC" w:rsidRDefault="00F32634" w:rsidP="001E0FAC">
            <w:pPr>
              <w:tabs>
                <w:tab w:val="left" w:pos="570"/>
                <w:tab w:val="right" w:pos="2315"/>
              </w:tabs>
              <w:rPr>
                <w:lang w:val="fr-CH"/>
              </w:rPr>
            </w:pPr>
            <w:r w:rsidRPr="001E0FAC">
              <w:rPr>
                <w:lang w:val="fr-CH"/>
              </w:rPr>
              <w:t>DE</w:t>
            </w:r>
            <w:r w:rsidRPr="001E0FAC">
              <w:rPr>
                <w:lang w:val="fr-CH"/>
              </w:rPr>
              <w:tab/>
              <w:t>(xxx)</w:t>
            </w:r>
            <w:r w:rsidRPr="001E0FAC">
              <w:rPr>
                <w:lang w:val="fr-CH"/>
              </w:rPr>
              <w:tab/>
              <w:t>(</w:t>
            </w:r>
            <w:proofErr w:type="spellStart"/>
            <w:r w:rsidRPr="001E0FAC">
              <w:rPr>
                <w:lang w:val="fr-CH"/>
              </w:rPr>
              <w:t>xx.</w:t>
            </w:r>
            <w:proofErr w:type="gramStart"/>
            <w:r w:rsidRPr="001E0FAC">
              <w:rPr>
                <w:lang w:val="fr-CH"/>
              </w:rPr>
              <w:t>xx.xxxx</w:t>
            </w:r>
            <w:proofErr w:type="spellEnd"/>
            <w:proofErr w:type="gramEnd"/>
            <w:r w:rsidRPr="001E0FAC">
              <w:rPr>
                <w:lang w:val="fr-CH"/>
              </w:rPr>
              <w:t>)</w:t>
            </w: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4C010DC6" w14:textId="77777777" w:rsidR="00F32634" w:rsidRPr="001E0FAC" w:rsidRDefault="00F32634" w:rsidP="001E0FAC">
            <w:pPr>
              <w:rPr>
                <w:lang w:val="fr-CH"/>
              </w:rPr>
            </w:pPr>
          </w:p>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F7A32B4" w14:textId="77777777" w:rsidR="00F32634" w:rsidRPr="001E0FAC" w:rsidRDefault="00F32634" w:rsidP="001E0FAC">
            <w:pPr>
              <w:rPr>
                <w:lang w:val="fr-CH"/>
              </w:rPr>
            </w:pPr>
          </w:p>
        </w:tc>
      </w:tr>
      <w:tr w:rsidR="00F32634" w:rsidRPr="00C8032B" w14:paraId="020F609F" w14:textId="77777777" w:rsidTr="00F32634">
        <w:trPr>
          <w:trHeight w:val="291"/>
        </w:trPr>
        <w:tc>
          <w:tcPr>
            <w:tcW w:w="4530"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0D9AE27" w14:textId="77777777" w:rsidR="00F32634" w:rsidRPr="001E0FAC" w:rsidRDefault="00F32634" w:rsidP="001E0FAC">
            <w:pPr>
              <w:rPr>
                <w:lang w:val="fr-CH"/>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19FAECCE" w14:textId="77777777" w:rsidR="00F32634" w:rsidRPr="001E0FAC" w:rsidRDefault="00F32634" w:rsidP="001E0FAC">
            <w:pPr>
              <w:tabs>
                <w:tab w:val="left" w:pos="570"/>
                <w:tab w:val="right" w:pos="2315"/>
              </w:tabs>
              <w:rPr>
                <w:lang w:val="fr-CH"/>
              </w:rPr>
            </w:pPr>
            <w:r w:rsidRPr="001E0FAC">
              <w:rPr>
                <w:lang w:val="fr-CH"/>
              </w:rPr>
              <w:t>N&amp;T</w:t>
            </w:r>
            <w:r w:rsidRPr="001E0FAC">
              <w:rPr>
                <w:lang w:val="fr-CH"/>
              </w:rPr>
              <w:tab/>
              <w:t>(xxx)</w:t>
            </w:r>
            <w:r w:rsidRPr="001E0FAC">
              <w:rPr>
                <w:lang w:val="fr-CH"/>
              </w:rPr>
              <w:tab/>
              <w:t>(</w:t>
            </w:r>
            <w:proofErr w:type="spellStart"/>
            <w:r w:rsidRPr="001E0FAC">
              <w:rPr>
                <w:lang w:val="fr-CH"/>
              </w:rPr>
              <w:t>xx.</w:t>
            </w:r>
            <w:proofErr w:type="gramStart"/>
            <w:r w:rsidRPr="001E0FAC">
              <w:rPr>
                <w:lang w:val="fr-CH"/>
              </w:rPr>
              <w:t>xx.xxxx</w:t>
            </w:r>
            <w:proofErr w:type="spellEnd"/>
            <w:proofErr w:type="gramEnd"/>
            <w:r w:rsidRPr="001E0FAC">
              <w:rPr>
                <w:lang w:val="fr-CH"/>
              </w:rPr>
              <w:t>)</w:t>
            </w: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4A5B5E1F" w14:textId="77777777" w:rsidR="00F32634" w:rsidRPr="001E0FAC" w:rsidRDefault="00F32634" w:rsidP="001E0FAC">
            <w:pPr>
              <w:rPr>
                <w:lang w:val="fr-CH"/>
              </w:rPr>
            </w:pPr>
          </w:p>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E36A973" w14:textId="77777777" w:rsidR="00F32634" w:rsidRPr="001E0FAC" w:rsidRDefault="00F32634" w:rsidP="001E0FAC">
            <w:pPr>
              <w:rPr>
                <w:lang w:val="fr-CH"/>
              </w:rPr>
            </w:pPr>
          </w:p>
        </w:tc>
      </w:tr>
      <w:tr w:rsidR="00F32634" w:rsidRPr="00C8032B" w14:paraId="34F4CD41" w14:textId="77777777" w:rsidTr="00F32634">
        <w:trPr>
          <w:trHeight w:val="291"/>
        </w:trPr>
        <w:tc>
          <w:tcPr>
            <w:tcW w:w="4530"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2FA5DF3" w14:textId="77777777" w:rsidR="00F32634" w:rsidRPr="001E0FAC" w:rsidRDefault="00F32634" w:rsidP="001E0FAC">
            <w:pPr>
              <w:rPr>
                <w:lang w:val="fr-CH"/>
              </w:rPr>
            </w:pP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9F2F0DE" w14:textId="77777777" w:rsidR="00F32634" w:rsidRPr="001E0FAC" w:rsidRDefault="00F32634" w:rsidP="001E0FAC">
            <w:pPr>
              <w:tabs>
                <w:tab w:val="left" w:pos="570"/>
                <w:tab w:val="right" w:pos="2315"/>
              </w:tabs>
              <w:rPr>
                <w:lang w:val="fr-CH"/>
              </w:rPr>
            </w:pPr>
            <w:r w:rsidRPr="001E0FAC">
              <w:rPr>
                <w:lang w:val="fr-CH"/>
              </w:rPr>
              <w:t xml:space="preserve">EN </w:t>
            </w:r>
            <w:r w:rsidRPr="001E0FAC">
              <w:rPr>
                <w:lang w:val="fr-CH"/>
              </w:rPr>
              <w:tab/>
              <w:t>(xxx)</w:t>
            </w:r>
            <w:r w:rsidRPr="001E0FAC">
              <w:rPr>
                <w:lang w:val="fr-CH"/>
              </w:rPr>
              <w:tab/>
              <w:t>(</w:t>
            </w:r>
            <w:proofErr w:type="spellStart"/>
            <w:r w:rsidRPr="001E0FAC">
              <w:rPr>
                <w:lang w:val="fr-CH"/>
              </w:rPr>
              <w:t>xx.</w:t>
            </w:r>
            <w:proofErr w:type="gramStart"/>
            <w:r w:rsidRPr="001E0FAC">
              <w:rPr>
                <w:lang w:val="fr-CH"/>
              </w:rPr>
              <w:t>xx.xxxx</w:t>
            </w:r>
            <w:proofErr w:type="spellEnd"/>
            <w:proofErr w:type="gramEnd"/>
            <w:r w:rsidRPr="001E0FAC">
              <w:rPr>
                <w:lang w:val="fr-CH"/>
              </w:rPr>
              <w:t>)</w:t>
            </w:r>
          </w:p>
        </w:tc>
        <w:tc>
          <w:tcPr>
            <w:tcW w:w="344" w:type="dxa"/>
            <w:vMerge/>
            <w:tcBorders>
              <w:top w:val="nil"/>
              <w:left w:val="single" w:sz="4" w:space="0" w:color="D9D9D9" w:themeColor="background1" w:themeShade="D9"/>
              <w:bottom w:val="nil"/>
              <w:right w:val="single" w:sz="4" w:space="0" w:color="D9D9D9" w:themeColor="background1" w:themeShade="D9"/>
            </w:tcBorders>
            <w:vAlign w:val="center"/>
            <w:hideMark/>
          </w:tcPr>
          <w:p w14:paraId="780F7153" w14:textId="77777777" w:rsidR="00F32634" w:rsidRPr="001E0FAC" w:rsidRDefault="00F32634" w:rsidP="001E0FAC">
            <w:pPr>
              <w:rPr>
                <w:lang w:val="fr-CH"/>
              </w:rPr>
            </w:pPr>
          </w:p>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37B86F3" w14:textId="77777777" w:rsidR="00F32634" w:rsidRPr="001E0FAC" w:rsidRDefault="00F32634" w:rsidP="001E0FAC">
            <w:pPr>
              <w:rPr>
                <w:lang w:val="fr-CH"/>
              </w:rPr>
            </w:pPr>
          </w:p>
        </w:tc>
      </w:tr>
      <w:tr w:rsidR="00F32634" w:rsidRPr="00C8032B" w14:paraId="4F5A21A5" w14:textId="77777777" w:rsidTr="00F32634">
        <w:trPr>
          <w:trHeight w:val="88"/>
        </w:trPr>
        <w:tc>
          <w:tcPr>
            <w:tcW w:w="4530" w:type="dxa"/>
            <w:gridSpan w:val="2"/>
            <w:tcBorders>
              <w:top w:val="single" w:sz="4" w:space="0" w:color="D9D9D9" w:themeColor="background1" w:themeShade="D9"/>
              <w:left w:val="nil"/>
              <w:bottom w:val="single" w:sz="4" w:space="0" w:color="D9D9D9" w:themeColor="background1" w:themeShade="D9"/>
              <w:right w:val="nil"/>
            </w:tcBorders>
          </w:tcPr>
          <w:p w14:paraId="2E72FA33" w14:textId="77777777" w:rsidR="00F32634" w:rsidRPr="001E0FAC" w:rsidRDefault="00F32634" w:rsidP="001E0FAC">
            <w:pPr>
              <w:tabs>
                <w:tab w:val="left" w:pos="476"/>
                <w:tab w:val="right" w:pos="2241"/>
              </w:tabs>
              <w:rPr>
                <w:lang w:val="fr-CH"/>
              </w:rPr>
            </w:pPr>
          </w:p>
        </w:tc>
        <w:tc>
          <w:tcPr>
            <w:tcW w:w="344" w:type="dxa"/>
            <w:tcBorders>
              <w:top w:val="nil"/>
              <w:left w:val="nil"/>
              <w:bottom w:val="nil"/>
              <w:right w:val="single" w:sz="4" w:space="0" w:color="D9D9D9" w:themeColor="background1" w:themeShade="D9"/>
            </w:tcBorders>
          </w:tcPr>
          <w:p w14:paraId="0BF54A3A" w14:textId="77777777" w:rsidR="00F32634" w:rsidRPr="001E0FAC" w:rsidRDefault="00F32634" w:rsidP="001E0FAC">
            <w:pPr>
              <w:rPr>
                <w:lang w:val="fr-CH"/>
              </w:rPr>
            </w:pPr>
          </w:p>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C2D426C" w14:textId="77777777" w:rsidR="00F32634" w:rsidRPr="001E0FAC" w:rsidRDefault="00F32634" w:rsidP="001E0FAC">
            <w:pPr>
              <w:rPr>
                <w:lang w:val="fr-CH"/>
              </w:rPr>
            </w:pPr>
          </w:p>
        </w:tc>
      </w:tr>
      <w:tr w:rsidR="00F32634" w:rsidRPr="00673B07" w14:paraId="3AD77A6D" w14:textId="77777777" w:rsidTr="00F32634">
        <w:trPr>
          <w:trHeight w:val="291"/>
        </w:trPr>
        <w:tc>
          <w:tcPr>
            <w:tcW w:w="19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FC98CCF" w14:textId="77777777" w:rsidR="00F32634" w:rsidRPr="00673B07" w:rsidRDefault="00F32634" w:rsidP="001E0FAC">
            <w:r w:rsidRPr="00673B07">
              <w:t>Andere</w:t>
            </w:r>
          </w:p>
        </w:tc>
        <w:tc>
          <w:tcPr>
            <w:tcW w:w="25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22BC130" w14:textId="77777777" w:rsidR="00F32634" w:rsidRPr="00673B07" w:rsidRDefault="00F32634" w:rsidP="001E0FAC">
            <w:pPr>
              <w:tabs>
                <w:tab w:val="left" w:pos="476"/>
                <w:tab w:val="right" w:pos="2241"/>
              </w:tabs>
            </w:pPr>
          </w:p>
        </w:tc>
        <w:tc>
          <w:tcPr>
            <w:tcW w:w="344" w:type="dxa"/>
            <w:tcBorders>
              <w:top w:val="nil"/>
              <w:left w:val="single" w:sz="4" w:space="0" w:color="D9D9D9" w:themeColor="background1" w:themeShade="D9"/>
              <w:bottom w:val="nil"/>
              <w:right w:val="single" w:sz="4" w:space="0" w:color="D9D9D9" w:themeColor="background1" w:themeShade="D9"/>
            </w:tcBorders>
          </w:tcPr>
          <w:p w14:paraId="639EF5B3" w14:textId="77777777" w:rsidR="00F32634" w:rsidRPr="00673B07" w:rsidRDefault="00F32634" w:rsidP="001E0FAC"/>
        </w:tc>
        <w:tc>
          <w:tcPr>
            <w:tcW w:w="4464" w:type="dxa"/>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444B4C3" w14:textId="77777777" w:rsidR="00F32634" w:rsidRPr="00673B07" w:rsidRDefault="00F32634" w:rsidP="001E0FAC"/>
        </w:tc>
      </w:tr>
      <w:bookmarkEnd w:id="15"/>
    </w:tbl>
    <w:p w14:paraId="77807C6A" w14:textId="3D2AE749" w:rsidR="00B83124" w:rsidRDefault="00B83124" w:rsidP="001E0FAC"/>
    <w:p w14:paraId="5994B782" w14:textId="77777777" w:rsidR="00747E49" w:rsidRDefault="00000000" w:rsidP="00747E49">
      <w:sdt>
        <w:sdtPr>
          <w:id w:val="1569536996"/>
          <w14:checkbox>
            <w14:checked w14:val="0"/>
            <w14:checkedState w14:val="2612" w14:font="MS Gothic"/>
            <w14:uncheckedState w14:val="2610" w14:font="MS Gothic"/>
          </w14:checkbox>
        </w:sdtPr>
        <w:sdtContent>
          <w:r w:rsidR="00747E49">
            <w:rPr>
              <w:rFonts w:ascii="MS Gothic" w:eastAsia="MS Gothic" w:hAnsi="MS Gothic" w:hint="eastAsia"/>
            </w:rPr>
            <w:t>☐</w:t>
          </w:r>
        </w:sdtContent>
      </w:sdt>
      <w:r w:rsidR="00747E49">
        <w:t xml:space="preserve"> Standortbestimmungen besprochen</w:t>
      </w:r>
    </w:p>
    <w:p w14:paraId="3950D6F6" w14:textId="77777777" w:rsidR="00747E49" w:rsidRPr="00DE6556" w:rsidRDefault="00000000" w:rsidP="00747E49">
      <w:sdt>
        <w:sdtPr>
          <w:id w:val="-437447712"/>
          <w14:checkbox>
            <w14:checked w14:val="0"/>
            <w14:checkedState w14:val="2612" w14:font="MS Gothic"/>
            <w14:uncheckedState w14:val="2610" w14:font="MS Gothic"/>
          </w14:checkbox>
        </w:sdtPr>
        <w:sdtContent>
          <w:r w:rsidR="00747E49">
            <w:rPr>
              <w:rFonts w:ascii="MS Gothic" w:eastAsia="MS Gothic" w:hAnsi="MS Gothic" w:hint="eastAsia"/>
            </w:rPr>
            <w:t>☐</w:t>
          </w:r>
        </w:sdtContent>
      </w:sdt>
      <w:r w:rsidR="00747E49">
        <w:t xml:space="preserve"> Bildungsordner vorgestellt</w:t>
      </w:r>
    </w:p>
    <w:p w14:paraId="46AFF8D3" w14:textId="77777777" w:rsidR="00747E49" w:rsidRDefault="00747E49" w:rsidP="001E0FAC"/>
    <w:p w14:paraId="1731E007" w14:textId="040745F6" w:rsidR="00F32634" w:rsidRPr="00673B07" w:rsidRDefault="00F32634" w:rsidP="00B83124">
      <w:pPr>
        <w:spacing w:line="240" w:lineRule="auto"/>
      </w:pPr>
      <w:bookmarkStart w:id="16" w:name="_Hlk519618354"/>
      <w:r w:rsidRPr="00673B07">
        <w:t>Einschätzung aus dem Unterricht</w:t>
      </w:r>
    </w:p>
    <w:p w14:paraId="596C6EE0" w14:textId="62F3B8BA" w:rsidR="00EC71FA" w:rsidRPr="00673B07" w:rsidRDefault="00EC71FA" w:rsidP="001E0FAC">
      <w:pPr>
        <w:rPr>
          <w:sz w:val="16"/>
          <w:szCs w:val="20"/>
        </w:rPr>
      </w:pPr>
      <w:r w:rsidRPr="00673B07">
        <w:rPr>
          <w:sz w:val="16"/>
          <w:szCs w:val="20"/>
        </w:rPr>
        <w:t>Fokus auf BU-Schwerpunkte, Prozess &amp; Entwicklung, Ergebnisse</w:t>
      </w:r>
    </w:p>
    <w:p w14:paraId="502F790C" w14:textId="04EDF565" w:rsidR="00EC71FA" w:rsidRPr="00673B07" w:rsidRDefault="00226657" w:rsidP="001E0FAC">
      <w:pPr>
        <w:pStyle w:val="Listenabsatz"/>
        <w:numPr>
          <w:ilvl w:val="0"/>
          <w:numId w:val="15"/>
        </w:numPr>
        <w:spacing w:line="276" w:lineRule="auto"/>
      </w:pPr>
      <w:r w:rsidRPr="00673B07">
        <w:t>Eintrag Schlussbericht</w:t>
      </w:r>
      <w:r w:rsidR="007C07B4" w:rsidRPr="00673B07">
        <w:t>: (</w:t>
      </w:r>
      <w:proofErr w:type="spellStart"/>
      <w:r w:rsidR="007C07B4" w:rsidRPr="00673B07">
        <w:t>xx.xx.xxx</w:t>
      </w:r>
      <w:proofErr w:type="spellEnd"/>
      <w:r w:rsidR="007C07B4" w:rsidRPr="00673B07">
        <w:t>, LP)</w:t>
      </w:r>
    </w:p>
    <w:p w14:paraId="23292513" w14:textId="427651DE" w:rsidR="00F32634" w:rsidRPr="00673B07" w:rsidRDefault="00F32634" w:rsidP="001E0FAC">
      <w:pPr>
        <w:pStyle w:val="Listenabsatz"/>
        <w:numPr>
          <w:ilvl w:val="0"/>
          <w:numId w:val="15"/>
        </w:numPr>
        <w:spacing w:line="276" w:lineRule="auto"/>
      </w:pPr>
      <w:r w:rsidRPr="00673B07">
        <w:rPr>
          <w:b/>
          <w:bCs/>
        </w:rPr>
        <w:t>Bildung:</w:t>
      </w:r>
      <w:r w:rsidRPr="00673B07">
        <w:t xml:space="preserve"> (</w:t>
      </w:r>
      <w:proofErr w:type="spellStart"/>
      <w:r w:rsidRPr="00673B07">
        <w:t>xx.xx.xxx</w:t>
      </w:r>
      <w:proofErr w:type="spellEnd"/>
      <w:r w:rsidRPr="00673B07">
        <w:t>, LP)</w:t>
      </w:r>
    </w:p>
    <w:p w14:paraId="591096E7" w14:textId="77777777" w:rsidR="00F32634" w:rsidRPr="00673B07" w:rsidRDefault="00F32634" w:rsidP="001E0FAC">
      <w:pPr>
        <w:pStyle w:val="Listenabsatz"/>
        <w:numPr>
          <w:ilvl w:val="0"/>
          <w:numId w:val="15"/>
        </w:numPr>
        <w:spacing w:line="276" w:lineRule="auto"/>
      </w:pPr>
      <w:r w:rsidRPr="00673B07">
        <w:rPr>
          <w:b/>
          <w:bCs/>
        </w:rPr>
        <w:lastRenderedPageBreak/>
        <w:t xml:space="preserve">Module: </w:t>
      </w:r>
      <w:r w:rsidRPr="00673B07">
        <w:t>(</w:t>
      </w:r>
      <w:proofErr w:type="spellStart"/>
      <w:r w:rsidRPr="00673B07">
        <w:t>xx.xx.xxx</w:t>
      </w:r>
      <w:proofErr w:type="spellEnd"/>
      <w:r w:rsidRPr="00673B07">
        <w:t>, LP)</w:t>
      </w:r>
    </w:p>
    <w:p w14:paraId="6C7A0D22" w14:textId="77777777" w:rsidR="00F32634" w:rsidRPr="00673B07" w:rsidRDefault="00F32634" w:rsidP="001E0FAC">
      <w:pPr>
        <w:pStyle w:val="Listenabsatz"/>
        <w:spacing w:line="276" w:lineRule="auto"/>
      </w:pPr>
    </w:p>
    <w:bookmarkEnd w:id="14"/>
    <w:bookmarkEnd w:id="16"/>
    <w:p w14:paraId="2156BCCD" w14:textId="77777777" w:rsidR="00F32634" w:rsidRPr="00673B07" w:rsidRDefault="00F32634" w:rsidP="001E0FAC">
      <w:pPr>
        <w:tabs>
          <w:tab w:val="left" w:pos="3969"/>
        </w:tabs>
        <w:rPr>
          <w:szCs w:val="20"/>
        </w:rPr>
      </w:pPr>
    </w:p>
    <w:tbl>
      <w:tblPr>
        <w:tblStyle w:val="Gitternetztabelle1hell"/>
        <w:tblW w:w="9345" w:type="dxa"/>
        <w:tblLayout w:type="fixed"/>
        <w:tblLook w:val="04A0" w:firstRow="1" w:lastRow="0" w:firstColumn="1" w:lastColumn="0" w:noHBand="0" w:noVBand="1"/>
      </w:tblPr>
      <w:tblGrid>
        <w:gridCol w:w="1202"/>
        <w:gridCol w:w="1202"/>
        <w:gridCol w:w="1202"/>
        <w:gridCol w:w="5739"/>
      </w:tblGrid>
      <w:tr w:rsidR="00F32634" w:rsidRPr="00673B07" w14:paraId="2FBF871F" w14:textId="77777777" w:rsidTr="00F32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66FF99"/>
            <w:hideMark/>
          </w:tcPr>
          <w:p w14:paraId="1795CA3C" w14:textId="77777777" w:rsidR="00F32634" w:rsidRPr="00673B07" w:rsidRDefault="00F32634" w:rsidP="001E0FAC">
            <w:bookmarkStart w:id="17" w:name="BU_BILDUNG_TABELLE"/>
            <w:r w:rsidRPr="00673B07">
              <w:t>Datum</w:t>
            </w:r>
          </w:p>
        </w:tc>
        <w:tc>
          <w:tcPr>
            <w:tcW w:w="120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66FF99"/>
            <w:hideMark/>
          </w:tcPr>
          <w:p w14:paraId="687C1764" w14:textId="77777777" w:rsidR="00F32634" w:rsidRPr="00673B07" w:rsidRDefault="00F32634" w:rsidP="001E0FAC">
            <w:pPr>
              <w:cnfStyle w:val="100000000000" w:firstRow="1" w:lastRow="0" w:firstColumn="0" w:lastColumn="0" w:oddVBand="0" w:evenVBand="0" w:oddHBand="0" w:evenHBand="0" w:firstRowFirstColumn="0" w:firstRowLastColumn="0" w:lastRowFirstColumn="0" w:lastRowLastColumn="0"/>
            </w:pPr>
            <w:r w:rsidRPr="00673B07">
              <w:t>Eintrag von</w:t>
            </w:r>
          </w:p>
        </w:tc>
        <w:tc>
          <w:tcPr>
            <w:tcW w:w="1202"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66FF99"/>
            <w:hideMark/>
          </w:tcPr>
          <w:p w14:paraId="7B9A4EFC" w14:textId="77777777" w:rsidR="00F32634" w:rsidRPr="00673B07" w:rsidRDefault="00F32634" w:rsidP="001E0FAC">
            <w:pPr>
              <w:cnfStyle w:val="100000000000" w:firstRow="1" w:lastRow="0" w:firstColumn="0" w:lastColumn="0" w:oddVBand="0" w:evenVBand="0" w:oddHBand="0" w:evenHBand="0" w:firstRowFirstColumn="0" w:firstRowLastColumn="0" w:lastRowFirstColumn="0" w:lastRowLastColumn="0"/>
            </w:pPr>
            <w:r w:rsidRPr="00673B07">
              <w:t>Thematik</w:t>
            </w:r>
          </w:p>
        </w:tc>
        <w:tc>
          <w:tcPr>
            <w:tcW w:w="5738" w:type="dxa"/>
            <w:tcBorders>
              <w:top w:val="single" w:sz="4" w:space="0" w:color="999999" w:themeColor="text1" w:themeTint="66"/>
              <w:left w:val="single" w:sz="4" w:space="0" w:color="999999" w:themeColor="text1" w:themeTint="66"/>
              <w:right w:val="single" w:sz="4" w:space="0" w:color="999999" w:themeColor="text1" w:themeTint="66"/>
            </w:tcBorders>
            <w:shd w:val="clear" w:color="auto" w:fill="66FF99"/>
            <w:hideMark/>
          </w:tcPr>
          <w:p w14:paraId="69D51CD2" w14:textId="77777777" w:rsidR="00F32634" w:rsidRPr="00673B07" w:rsidRDefault="00F32634" w:rsidP="001E0FAC">
            <w:pPr>
              <w:cnfStyle w:val="100000000000" w:firstRow="1" w:lastRow="0" w:firstColumn="0" w:lastColumn="0" w:oddVBand="0" w:evenVBand="0" w:oddHBand="0" w:evenHBand="0" w:firstRowFirstColumn="0" w:firstRowLastColumn="0" w:lastRowFirstColumn="0" w:lastRowLastColumn="0"/>
            </w:pPr>
            <w:r w:rsidRPr="00673B07">
              <w:t>Beschreibung</w:t>
            </w:r>
          </w:p>
        </w:tc>
      </w:tr>
      <w:tr w:rsidR="00F32634" w:rsidRPr="00673B07" w14:paraId="3DA15267" w14:textId="77777777" w:rsidTr="00F32634">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61AF7A24" w14:textId="77777777" w:rsidR="00F32634" w:rsidRPr="00673B07" w:rsidRDefault="00F32634" w:rsidP="001E0FAC"/>
        </w:tc>
        <w:tc>
          <w:tcPr>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23ED94AA"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c>
          <w:tcPr>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6C6D1293"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c>
          <w:tcPr>
            <w:tcW w:w="573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2F6E82EC"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r>
      <w:tr w:rsidR="00F32634" w:rsidRPr="00673B07" w14:paraId="483DBEE8" w14:textId="77777777" w:rsidTr="00F32634">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70E31BDF" w14:textId="77777777" w:rsidR="00F32634" w:rsidRPr="00673B07" w:rsidRDefault="00F32634" w:rsidP="001E0FAC"/>
        </w:tc>
        <w:tc>
          <w:tcPr>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53B12DC6"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c>
          <w:tcPr>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4F35F732"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c>
          <w:tcPr>
            <w:tcW w:w="573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64591313"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r>
      <w:tr w:rsidR="00F32634" w:rsidRPr="00673B07" w14:paraId="7E90737F" w14:textId="77777777" w:rsidTr="00F32634">
        <w:tc>
          <w:tcPr>
            <w:cnfStyle w:val="001000000000" w:firstRow="0" w:lastRow="0" w:firstColumn="1" w:lastColumn="0" w:oddVBand="0" w:evenVBand="0" w:oddHBand="0" w:evenHBand="0" w:firstRowFirstColumn="0" w:firstRowLastColumn="0" w:lastRowFirstColumn="0" w:lastRowLastColumn="0"/>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03D19F8E" w14:textId="77777777" w:rsidR="00F32634" w:rsidRPr="00673B07" w:rsidRDefault="00F32634" w:rsidP="001E0FAC"/>
        </w:tc>
        <w:tc>
          <w:tcPr>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1BE2B2D3"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c>
          <w:tcPr>
            <w:tcW w:w="1202"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62F310E2"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c>
          <w:tcPr>
            <w:tcW w:w="573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21DB8BD7" w14:textId="77777777" w:rsidR="00F32634" w:rsidRPr="00673B07" w:rsidRDefault="00F32634" w:rsidP="001E0FAC">
            <w:pPr>
              <w:cnfStyle w:val="000000000000" w:firstRow="0" w:lastRow="0" w:firstColumn="0" w:lastColumn="0" w:oddVBand="0" w:evenVBand="0" w:oddHBand="0" w:evenHBand="0" w:firstRowFirstColumn="0" w:firstRowLastColumn="0" w:lastRowFirstColumn="0" w:lastRowLastColumn="0"/>
            </w:pPr>
          </w:p>
        </w:tc>
      </w:tr>
    </w:tbl>
    <w:bookmarkEnd w:id="17"/>
    <w:p w14:paraId="04CE75EE" w14:textId="37C608E3" w:rsidR="00F32634" w:rsidRPr="00D378D1" w:rsidRDefault="00F32634" w:rsidP="001E0FAC">
      <w:pPr>
        <w:rPr>
          <w:sz w:val="16"/>
          <w:szCs w:val="20"/>
        </w:rPr>
      </w:pPr>
      <w:r w:rsidRPr="00673B07">
        <w:rPr>
          <w:sz w:val="16"/>
          <w:szCs w:val="20"/>
        </w:rPr>
        <w:t>Bitte neue Einträge jeweils oben eintragen!</w:t>
      </w:r>
    </w:p>
    <w:p w14:paraId="249009B8" w14:textId="42EC2CA2" w:rsidR="004E0243" w:rsidRPr="00673B07" w:rsidRDefault="00F32634" w:rsidP="001E0FAC">
      <w:r w:rsidRPr="00673B07">
        <w:br w:type="page"/>
      </w:r>
    </w:p>
    <w:p w14:paraId="44D1A16C" w14:textId="77777777" w:rsidR="00176701" w:rsidRPr="00673B07" w:rsidRDefault="00176701" w:rsidP="001E0FAC">
      <w:pPr>
        <w:pStyle w:val="berschrift1"/>
        <w:rPr>
          <w:rFonts w:asciiTheme="minorHAnsi" w:hAnsiTheme="minorHAnsi"/>
        </w:rPr>
      </w:pPr>
      <w:bookmarkStart w:id="18" w:name="_Lehrbegleitung"/>
      <w:bookmarkEnd w:id="18"/>
      <w:r w:rsidRPr="00673B07">
        <w:rPr>
          <w:rFonts w:asciiTheme="minorHAnsi" w:hAnsiTheme="minorHAnsi"/>
        </w:rPr>
        <w:lastRenderedPageBreak/>
        <w:t>Lehrbegleitung</w:t>
      </w:r>
    </w:p>
    <w:p w14:paraId="65ED765C" w14:textId="4904A72B" w:rsidR="00D12EDB" w:rsidRPr="00673B07" w:rsidRDefault="00D12EDB" w:rsidP="00D12EDB">
      <w:pPr>
        <w:pStyle w:val="berschrift2"/>
        <w:tabs>
          <w:tab w:val="left" w:pos="3969"/>
        </w:tabs>
        <w:rPr>
          <w:rFonts w:asciiTheme="minorHAnsi" w:hAnsiTheme="minorHAnsi"/>
        </w:rPr>
      </w:pPr>
      <w:r w:rsidRPr="00673B07">
        <w:rPr>
          <w:rFonts w:asciiTheme="minorHAnsi" w:hAnsiTheme="minorHAnsi"/>
        </w:rPr>
        <w:t>Ziele</w:t>
      </w:r>
      <w:r>
        <w:rPr>
          <w:rFonts w:asciiTheme="minorHAnsi" w:hAnsiTheme="minorHAnsi"/>
        </w:rPr>
        <w:t xml:space="preserve"> Lehrbegleitung</w:t>
      </w:r>
    </w:p>
    <w:p w14:paraId="61E29AF6" w14:textId="77777777" w:rsidR="00D12EDB" w:rsidRPr="00673B07" w:rsidRDefault="00D12EDB" w:rsidP="00D12EDB">
      <w:r w:rsidRPr="00673B07">
        <w:t xml:space="preserve">Leitziel: </w:t>
      </w:r>
    </w:p>
    <w:p w14:paraId="4D5FACA7" w14:textId="77777777" w:rsidR="00D12EDB" w:rsidRPr="00884475" w:rsidRDefault="00D12EDB" w:rsidP="00D12EDB">
      <w:pPr>
        <w:pStyle w:val="Listenabsatz"/>
        <w:numPr>
          <w:ilvl w:val="0"/>
          <w:numId w:val="23"/>
        </w:numPr>
        <w:spacing w:before="40" w:after="40" w:line="288" w:lineRule="auto"/>
        <w:rPr>
          <w:rFonts w:asciiTheme="majorHAnsi" w:hAnsiTheme="majorHAnsi"/>
          <w:sz w:val="16"/>
          <w:szCs w:val="16"/>
        </w:rPr>
      </w:pPr>
    </w:p>
    <w:p w14:paraId="6A6F61F9" w14:textId="77777777" w:rsidR="00D12EDB" w:rsidRDefault="00D12EDB" w:rsidP="00D12EDB"/>
    <w:p w14:paraId="4E0E8F75" w14:textId="77777777" w:rsidR="00D12EDB" w:rsidRPr="00673B07" w:rsidRDefault="00D12EDB" w:rsidP="00D12EDB">
      <w:r w:rsidRPr="00673B07">
        <w:t>Teilziele Beratung</w:t>
      </w:r>
    </w:p>
    <w:p w14:paraId="1FA25AF7" w14:textId="77777777" w:rsidR="00D12EDB" w:rsidRPr="00884475" w:rsidRDefault="00D12EDB" w:rsidP="00D12EDB">
      <w:pPr>
        <w:pStyle w:val="Listenabsatz"/>
        <w:numPr>
          <w:ilvl w:val="0"/>
          <w:numId w:val="16"/>
        </w:numPr>
        <w:spacing w:before="40" w:after="40" w:line="288" w:lineRule="auto"/>
        <w:rPr>
          <w:rFonts w:asciiTheme="majorHAnsi" w:hAnsiTheme="majorHAnsi"/>
          <w:sz w:val="16"/>
          <w:szCs w:val="16"/>
        </w:rPr>
      </w:pPr>
    </w:p>
    <w:p w14:paraId="328878F1" w14:textId="77777777" w:rsidR="00D12EDB" w:rsidRPr="00673B07" w:rsidRDefault="00D12EDB" w:rsidP="00D12EDB"/>
    <w:p w14:paraId="38948CC5" w14:textId="77777777" w:rsidR="00D12EDB" w:rsidRPr="00673B07" w:rsidRDefault="00D12EDB" w:rsidP="00D12EDB">
      <w:r w:rsidRPr="00673B07">
        <w:t>Teilziele Berufsintegration</w:t>
      </w:r>
    </w:p>
    <w:p w14:paraId="35E92587" w14:textId="77777777" w:rsidR="00D12EDB" w:rsidRPr="00884475" w:rsidRDefault="00D12EDB" w:rsidP="00D12EDB">
      <w:pPr>
        <w:pStyle w:val="Listenabsatz"/>
        <w:numPr>
          <w:ilvl w:val="0"/>
          <w:numId w:val="23"/>
        </w:numPr>
        <w:spacing w:before="40" w:after="40" w:line="288" w:lineRule="auto"/>
        <w:rPr>
          <w:rFonts w:asciiTheme="majorHAnsi" w:hAnsiTheme="majorHAnsi"/>
          <w:sz w:val="16"/>
          <w:szCs w:val="16"/>
        </w:rPr>
      </w:pPr>
    </w:p>
    <w:p w14:paraId="4C517C37" w14:textId="77777777" w:rsidR="00D12EDB" w:rsidRPr="00673B07" w:rsidRDefault="00D12EDB" w:rsidP="00D12EDB"/>
    <w:p w14:paraId="6D173174" w14:textId="77777777" w:rsidR="00D12EDB" w:rsidRPr="00673B07" w:rsidRDefault="00D12EDB" w:rsidP="00D12EDB">
      <w:r w:rsidRPr="00673B07">
        <w:t>Teilziele Bildung</w:t>
      </w:r>
    </w:p>
    <w:p w14:paraId="2DD1296D" w14:textId="77777777" w:rsidR="00D12EDB" w:rsidRPr="00884475" w:rsidRDefault="00D12EDB" w:rsidP="00D12EDB">
      <w:pPr>
        <w:pStyle w:val="Listenabsatz"/>
        <w:numPr>
          <w:ilvl w:val="0"/>
          <w:numId w:val="23"/>
        </w:numPr>
        <w:spacing w:before="40" w:after="40" w:line="288" w:lineRule="auto"/>
        <w:rPr>
          <w:rFonts w:asciiTheme="majorHAnsi" w:hAnsiTheme="majorHAnsi"/>
          <w:sz w:val="16"/>
          <w:szCs w:val="16"/>
        </w:rPr>
      </w:pPr>
    </w:p>
    <w:p w14:paraId="392A944F" w14:textId="77777777" w:rsidR="00176701" w:rsidRPr="00673B07" w:rsidRDefault="00176701" w:rsidP="001E0FAC">
      <w:pPr>
        <w:pStyle w:val="berschrift2"/>
        <w:rPr>
          <w:rFonts w:asciiTheme="minorHAnsi" w:hAnsiTheme="minorHAnsi"/>
        </w:rPr>
      </w:pPr>
      <w:r w:rsidRPr="00673B07">
        <w:rPr>
          <w:rFonts w:asciiTheme="minorHAnsi" w:hAnsiTheme="minorHAnsi"/>
        </w:rPr>
        <w:t>Ausbildung</w:t>
      </w:r>
    </w:p>
    <w:p w14:paraId="31888001" w14:textId="77777777" w:rsidR="00176701" w:rsidRPr="00673B07" w:rsidRDefault="00176701" w:rsidP="001E0FAC">
      <w:pPr>
        <w:pStyle w:val="Listenabsatz"/>
        <w:numPr>
          <w:ilvl w:val="0"/>
          <w:numId w:val="6"/>
        </w:numPr>
        <w:spacing w:line="276" w:lineRule="auto"/>
      </w:pPr>
      <w:r w:rsidRPr="00673B07">
        <w:t>Beruf EBA/EFZ</w:t>
      </w:r>
    </w:p>
    <w:p w14:paraId="5CA37004" w14:textId="77777777" w:rsidR="00176701" w:rsidRPr="00673B07" w:rsidRDefault="00176701" w:rsidP="001E0FAC">
      <w:pPr>
        <w:pStyle w:val="Listenabsatz"/>
        <w:numPr>
          <w:ilvl w:val="0"/>
          <w:numId w:val="6"/>
        </w:numPr>
        <w:spacing w:line="276" w:lineRule="auto"/>
      </w:pPr>
      <w:r w:rsidRPr="00673B07">
        <w:t>20xx – 20xx</w:t>
      </w:r>
    </w:p>
    <w:p w14:paraId="050D3880" w14:textId="77777777" w:rsidR="00176701" w:rsidRPr="00673B07" w:rsidRDefault="00176701" w:rsidP="001E0FAC">
      <w:pPr>
        <w:pStyle w:val="berschrift2"/>
        <w:tabs>
          <w:tab w:val="left" w:pos="3969"/>
        </w:tabs>
        <w:rPr>
          <w:rFonts w:asciiTheme="minorHAnsi" w:hAnsiTheme="minorHAnsi"/>
        </w:rPr>
      </w:pPr>
      <w:r w:rsidRPr="00673B07">
        <w:rPr>
          <w:rFonts w:asciiTheme="minorHAnsi" w:hAnsiTheme="minorHAnsi"/>
        </w:rPr>
        <w:t>Programm</w:t>
      </w:r>
    </w:p>
    <w:p w14:paraId="673D4151" w14:textId="7FF3F3F0" w:rsidR="00176701" w:rsidRPr="00673B07" w:rsidRDefault="00176701" w:rsidP="001E0FAC">
      <w:pPr>
        <w:pStyle w:val="Listenabsatz"/>
        <w:numPr>
          <w:ilvl w:val="0"/>
          <w:numId w:val="1"/>
        </w:numPr>
        <w:tabs>
          <w:tab w:val="left" w:pos="3969"/>
        </w:tabs>
        <w:spacing w:line="276" w:lineRule="auto"/>
      </w:pPr>
      <w:r w:rsidRPr="00673B07">
        <w:t xml:space="preserve">Eintritt </w:t>
      </w:r>
      <w:r w:rsidR="00381D4B" w:rsidRPr="00673B07">
        <w:t>Lehrbegleitung</w:t>
      </w:r>
      <w:r w:rsidRPr="00673B07">
        <w:t>:</w:t>
      </w:r>
      <w:r w:rsidRPr="00673B07">
        <w:tab/>
      </w:r>
      <w:proofErr w:type="spellStart"/>
      <w:r w:rsidRPr="00673B07">
        <w:t>xx.</w:t>
      </w:r>
      <w:proofErr w:type="gramStart"/>
      <w:r w:rsidRPr="00673B07">
        <w:t>xx.xxxx</w:t>
      </w:r>
      <w:proofErr w:type="spellEnd"/>
      <w:proofErr w:type="gramEnd"/>
    </w:p>
    <w:p w14:paraId="33FFB0D2" w14:textId="5AE0E923" w:rsidR="00176701" w:rsidRPr="00673B07" w:rsidRDefault="00176701" w:rsidP="001E0FAC">
      <w:pPr>
        <w:pStyle w:val="Listenabsatz"/>
        <w:numPr>
          <w:ilvl w:val="0"/>
          <w:numId w:val="1"/>
        </w:numPr>
        <w:tabs>
          <w:tab w:val="left" w:pos="3969"/>
        </w:tabs>
        <w:spacing w:line="276" w:lineRule="auto"/>
      </w:pPr>
      <w:r w:rsidRPr="00673B07">
        <w:t>Austritt</w:t>
      </w:r>
      <w:r w:rsidR="00381D4B" w:rsidRPr="00673B07">
        <w:t xml:space="preserve"> Lehrbegleitung</w:t>
      </w:r>
      <w:r w:rsidRPr="00673B07">
        <w:t>:</w:t>
      </w:r>
      <w:r w:rsidRPr="00673B07">
        <w:tab/>
      </w:r>
      <w:proofErr w:type="spellStart"/>
      <w:r w:rsidRPr="00673B07">
        <w:t>xx.</w:t>
      </w:r>
      <w:proofErr w:type="gramStart"/>
      <w:r w:rsidRPr="00673B07">
        <w:t>xx.xxxx</w:t>
      </w:r>
      <w:proofErr w:type="spellEnd"/>
      <w:proofErr w:type="gramEnd"/>
    </w:p>
    <w:p w14:paraId="3A761B6E" w14:textId="26382E90" w:rsidR="00381D4B" w:rsidRPr="00673B07" w:rsidRDefault="00381D4B" w:rsidP="001E0FAC">
      <w:pPr>
        <w:pStyle w:val="Listenabsatz"/>
        <w:numPr>
          <w:ilvl w:val="0"/>
          <w:numId w:val="1"/>
        </w:numPr>
        <w:tabs>
          <w:tab w:val="left" w:pos="3969"/>
        </w:tabs>
        <w:spacing w:line="276" w:lineRule="auto"/>
      </w:pPr>
      <w:r w:rsidRPr="00673B07">
        <w:t>Anschlusslösung:</w:t>
      </w:r>
      <w:r w:rsidRPr="00673B07">
        <w:tab/>
      </w:r>
    </w:p>
    <w:p w14:paraId="73EF615A" w14:textId="77777777" w:rsidR="00176701" w:rsidRPr="00673B07" w:rsidRDefault="00176701" w:rsidP="001E0FAC">
      <w:pPr>
        <w:pStyle w:val="Listenabsatz"/>
        <w:spacing w:line="276" w:lineRule="auto"/>
      </w:pPr>
    </w:p>
    <w:p w14:paraId="4176AC1C" w14:textId="4B35CD84" w:rsidR="00176701" w:rsidRPr="00673B07" w:rsidRDefault="00381D4B" w:rsidP="001E0FAC">
      <w:pPr>
        <w:pStyle w:val="Listenabsatz"/>
        <w:numPr>
          <w:ilvl w:val="0"/>
          <w:numId w:val="6"/>
        </w:numPr>
        <w:spacing w:line="276" w:lineRule="auto"/>
      </w:pPr>
      <w:r w:rsidRPr="00673B07">
        <w:t xml:space="preserve">Lehrbegleitung </w:t>
      </w:r>
      <w:r w:rsidR="00176701" w:rsidRPr="00673B07">
        <w:t xml:space="preserve">FuturX: </w:t>
      </w:r>
    </w:p>
    <w:p w14:paraId="514C1473" w14:textId="019640D5" w:rsidR="00176701" w:rsidRPr="00673B07" w:rsidRDefault="00000000" w:rsidP="001E0FAC">
      <w:pPr>
        <w:ind w:left="720"/>
      </w:pPr>
      <w:sdt>
        <w:sdtPr>
          <w:id w:val="-128017589"/>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w:t>
      </w:r>
      <w:proofErr w:type="gramStart"/>
      <w:r w:rsidR="00176701" w:rsidRPr="00673B07">
        <w:t>LB Abend</w:t>
      </w:r>
      <w:proofErr w:type="gramEnd"/>
      <w:r w:rsidR="00176701" w:rsidRPr="00673B07">
        <w:t xml:space="preserve"> </w:t>
      </w:r>
      <w:r w:rsidR="00617044" w:rsidRPr="00673B07">
        <w:tab/>
      </w:r>
      <w:r w:rsidR="00176701" w:rsidRPr="00673B07">
        <w:tab/>
      </w:r>
      <w:sdt>
        <w:sdtPr>
          <w:id w:val="37640566"/>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Do</w:t>
      </w:r>
    </w:p>
    <w:p w14:paraId="6EB951AC" w14:textId="308C8D9C" w:rsidR="00176701" w:rsidRPr="00673B07" w:rsidRDefault="00000000" w:rsidP="001E0FAC">
      <w:pPr>
        <w:ind w:left="2836" w:hanging="2116"/>
      </w:pPr>
      <w:sdt>
        <w:sdtPr>
          <w:id w:val="-1146581415"/>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LB Halbtag</w:t>
      </w:r>
      <w:r w:rsidR="00176701" w:rsidRPr="00673B07">
        <w:tab/>
      </w:r>
      <w:sdt>
        <w:sdtPr>
          <w:id w:val="-1616288094"/>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w:t>
      </w:r>
      <w:r w:rsidR="0035355F" w:rsidRPr="00673B07">
        <w:t>Di</w:t>
      </w:r>
      <w:r w:rsidR="00226657" w:rsidRPr="00673B07">
        <w:t xml:space="preserve"> </w:t>
      </w:r>
      <w:r w:rsidR="00176701" w:rsidRPr="00673B07">
        <w:t xml:space="preserve">/ </w:t>
      </w:r>
      <w:sdt>
        <w:sdtPr>
          <w:id w:val="-815950192"/>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w:t>
      </w:r>
      <w:r w:rsidR="00617044" w:rsidRPr="00673B07">
        <w:t>Mi</w:t>
      </w:r>
      <w:r w:rsidR="00226657" w:rsidRPr="00673B07">
        <w:t xml:space="preserve"> </w:t>
      </w:r>
      <w:r w:rsidR="00176701" w:rsidRPr="00673B07">
        <w:t xml:space="preserve">/ </w:t>
      </w:r>
      <w:sdt>
        <w:sdtPr>
          <w:id w:val="-1078286505"/>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w:t>
      </w:r>
      <w:r w:rsidR="00617044" w:rsidRPr="00673B07">
        <w:t>Do</w:t>
      </w:r>
      <w:r w:rsidR="0035355F" w:rsidRPr="00673B07">
        <w:t xml:space="preserve"> / </w:t>
      </w:r>
      <w:sdt>
        <w:sdtPr>
          <w:id w:val="1457519747"/>
          <w14:checkbox>
            <w14:checked w14:val="0"/>
            <w14:checkedState w14:val="2612" w14:font="MS Gothic"/>
            <w14:uncheckedState w14:val="2610" w14:font="MS Gothic"/>
          </w14:checkbox>
        </w:sdtPr>
        <w:sdtContent>
          <w:r w:rsidR="0035355F" w:rsidRPr="00673B07">
            <w:rPr>
              <w:rFonts w:ascii="Segoe UI Symbol" w:eastAsia="MS Gothic" w:hAnsi="Segoe UI Symbol" w:cs="Segoe UI Symbol"/>
            </w:rPr>
            <w:t>☐</w:t>
          </w:r>
        </w:sdtContent>
      </w:sdt>
      <w:r w:rsidR="0035355F" w:rsidRPr="00673B07">
        <w:t xml:space="preserve"> </w:t>
      </w:r>
      <w:r w:rsidR="00617044" w:rsidRPr="00673B07">
        <w:t>Fr</w:t>
      </w:r>
      <w:r w:rsidR="00226657" w:rsidRPr="00673B07">
        <w:t xml:space="preserve"> </w:t>
      </w:r>
      <w:r w:rsidR="00617044" w:rsidRPr="00673B07">
        <w:br/>
      </w:r>
      <w:sdt>
        <w:sdtPr>
          <w:id w:val="-1736083072"/>
          <w14:checkbox>
            <w14:checked w14:val="0"/>
            <w14:checkedState w14:val="2612" w14:font="MS Gothic"/>
            <w14:uncheckedState w14:val="2610" w14:font="MS Gothic"/>
          </w14:checkbox>
        </w:sdtPr>
        <w:sdtContent>
          <w:r w:rsidR="0035355F" w:rsidRPr="00673B07">
            <w:rPr>
              <w:rFonts w:ascii="Segoe UI Symbol" w:eastAsia="MS Gothic" w:hAnsi="Segoe UI Symbol" w:cs="Segoe UI Symbol"/>
            </w:rPr>
            <w:t>☐</w:t>
          </w:r>
        </w:sdtContent>
      </w:sdt>
      <w:r w:rsidR="0035355F" w:rsidRPr="00673B07">
        <w:t xml:space="preserve"> </w:t>
      </w:r>
      <w:r w:rsidR="00617044" w:rsidRPr="00673B07">
        <w:t>V</w:t>
      </w:r>
      <w:r w:rsidR="0035355F" w:rsidRPr="00673B07">
        <w:t>M</w:t>
      </w:r>
      <w:r w:rsidR="00226657" w:rsidRPr="00673B07">
        <w:t xml:space="preserve"> / </w:t>
      </w:r>
      <w:sdt>
        <w:sdtPr>
          <w:id w:val="-448704593"/>
          <w14:checkbox>
            <w14:checked w14:val="0"/>
            <w14:checkedState w14:val="2612" w14:font="MS Gothic"/>
            <w14:uncheckedState w14:val="2610" w14:font="MS Gothic"/>
          </w14:checkbox>
        </w:sdtPr>
        <w:sdtContent>
          <w:r w:rsidR="00226657" w:rsidRPr="00673B07">
            <w:rPr>
              <w:rFonts w:ascii="Segoe UI Symbol" w:eastAsia="MS Gothic" w:hAnsi="Segoe UI Symbol" w:cs="Segoe UI Symbol"/>
            </w:rPr>
            <w:t>☐</w:t>
          </w:r>
        </w:sdtContent>
      </w:sdt>
      <w:r w:rsidR="00226657" w:rsidRPr="00673B07">
        <w:t xml:space="preserve"> NM</w:t>
      </w:r>
    </w:p>
    <w:p w14:paraId="7F237A9C" w14:textId="45DEB102" w:rsidR="00176701" w:rsidRPr="00673B07" w:rsidRDefault="00381D4B" w:rsidP="001E0FAC">
      <w:pPr>
        <w:pStyle w:val="Listenabsatz"/>
        <w:numPr>
          <w:ilvl w:val="0"/>
          <w:numId w:val="7"/>
        </w:numPr>
        <w:spacing w:line="276" w:lineRule="auto"/>
      </w:pPr>
      <w:r w:rsidRPr="00673B07">
        <w:t>Berufsschule</w:t>
      </w:r>
      <w:r w:rsidR="00176701" w:rsidRPr="00673B07">
        <w:t xml:space="preserve">: </w:t>
      </w:r>
      <w:r w:rsidRPr="00673B07">
        <w:tab/>
      </w:r>
      <w:r w:rsidRPr="00673B07">
        <w:tab/>
      </w:r>
      <w:sdt>
        <w:sdtPr>
          <w:id w:val="-1486002382"/>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Mo / </w:t>
      </w:r>
      <w:sdt>
        <w:sdtPr>
          <w:id w:val="-1616205594"/>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Di / </w:t>
      </w:r>
      <w:sdt>
        <w:sdtPr>
          <w:id w:val="-890503476"/>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Mi / </w:t>
      </w:r>
      <w:sdt>
        <w:sdtPr>
          <w:id w:val="1845436641"/>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Do / </w:t>
      </w:r>
      <w:sdt>
        <w:sdtPr>
          <w:id w:val="1255867788"/>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Fr / </w:t>
      </w:r>
      <w:sdt>
        <w:sdtPr>
          <w:id w:val="-1320022870"/>
          <w14:checkbox>
            <w14:checked w14:val="0"/>
            <w14:checkedState w14:val="2612" w14:font="MS Gothic"/>
            <w14:uncheckedState w14:val="2610" w14:font="MS Gothic"/>
          </w14:checkbox>
        </w:sdtPr>
        <w:sdtContent>
          <w:r w:rsidR="00176701" w:rsidRPr="00673B07">
            <w:rPr>
              <w:rFonts w:ascii="Segoe UI Symbol" w:eastAsia="MS Gothic" w:hAnsi="Segoe UI Symbol" w:cs="Segoe UI Symbol"/>
            </w:rPr>
            <w:t>☐</w:t>
          </w:r>
        </w:sdtContent>
      </w:sdt>
      <w:r w:rsidR="00176701" w:rsidRPr="00673B07">
        <w:t xml:space="preserve"> </w:t>
      </w:r>
      <w:proofErr w:type="gramStart"/>
      <w:r w:rsidR="00176701" w:rsidRPr="00673B07">
        <w:t>Blockweise</w:t>
      </w:r>
      <w:proofErr w:type="gramEnd"/>
    </w:p>
    <w:p w14:paraId="42F43D3F" w14:textId="77777777" w:rsidR="005416E8" w:rsidRPr="00673B07" w:rsidRDefault="005416E8" w:rsidP="001E0FAC">
      <w:pPr>
        <w:pStyle w:val="berschrift2"/>
        <w:rPr>
          <w:rFonts w:asciiTheme="minorHAnsi" w:hAnsiTheme="minorHAnsi"/>
        </w:rPr>
      </w:pPr>
      <w:r w:rsidRPr="00673B07">
        <w:rPr>
          <w:rFonts w:asciiTheme="minorHAnsi" w:hAnsiTheme="minorHAnsi"/>
        </w:rPr>
        <w:t>Einschätzung aus dem Unterricht</w:t>
      </w:r>
    </w:p>
    <w:p w14:paraId="26835E53" w14:textId="7D4265E2" w:rsidR="005416E8" w:rsidRPr="00673B07" w:rsidRDefault="005416E8" w:rsidP="001E0FAC">
      <w:pPr>
        <w:pStyle w:val="Listenabsatz"/>
        <w:numPr>
          <w:ilvl w:val="0"/>
          <w:numId w:val="15"/>
        </w:numPr>
        <w:spacing w:line="276" w:lineRule="auto"/>
      </w:pPr>
      <w:r w:rsidRPr="00673B07">
        <w:t>Beratung: (</w:t>
      </w:r>
      <w:proofErr w:type="spellStart"/>
      <w:r w:rsidRPr="00673B07">
        <w:t>xx.</w:t>
      </w:r>
      <w:proofErr w:type="gramStart"/>
      <w:r w:rsidRPr="00673B07">
        <w:t>xx.xxxx</w:t>
      </w:r>
      <w:proofErr w:type="spellEnd"/>
      <w:proofErr w:type="gramEnd"/>
      <w:r w:rsidRPr="00673B07">
        <w:t>/</w:t>
      </w:r>
      <w:r w:rsidR="00381D4B" w:rsidRPr="00673B07">
        <w:t>BP</w:t>
      </w:r>
      <w:r w:rsidRPr="00673B07">
        <w:t xml:space="preserve">): </w:t>
      </w:r>
    </w:p>
    <w:p w14:paraId="7BED425A" w14:textId="0CE93794" w:rsidR="005C0E01" w:rsidRPr="00673B07" w:rsidRDefault="005C0E01" w:rsidP="001E0FAC">
      <w:pPr>
        <w:ind w:left="720"/>
        <w:rPr>
          <w:sz w:val="16"/>
          <w:szCs w:val="16"/>
        </w:rPr>
      </w:pPr>
      <w:r w:rsidRPr="00673B07">
        <w:rPr>
          <w:sz w:val="16"/>
          <w:szCs w:val="16"/>
        </w:rPr>
        <w:t>Persönlichkeit / Ressourcen / Arbeitsweise / Themenschwerpunkte BE / Kontakt AG, BFS</w:t>
      </w:r>
    </w:p>
    <w:p w14:paraId="5134BB13" w14:textId="77777777" w:rsidR="005C0E01" w:rsidRPr="00673B07" w:rsidRDefault="005C0E01" w:rsidP="001E0FAC">
      <w:pPr>
        <w:ind w:left="720"/>
      </w:pPr>
    </w:p>
    <w:p w14:paraId="18C64B0E" w14:textId="6A05E3A8" w:rsidR="005416E8" w:rsidRPr="00673B07" w:rsidRDefault="005416E8" w:rsidP="001E0FAC">
      <w:pPr>
        <w:pStyle w:val="Listenabsatz"/>
        <w:numPr>
          <w:ilvl w:val="0"/>
          <w:numId w:val="15"/>
        </w:numPr>
        <w:spacing w:line="276" w:lineRule="auto"/>
      </w:pPr>
      <w:r w:rsidRPr="00673B07">
        <w:t>Bildung</w:t>
      </w:r>
      <w:r w:rsidRPr="00673B07">
        <w:rPr>
          <w:b/>
          <w:bCs/>
        </w:rPr>
        <w:t>:</w:t>
      </w:r>
      <w:r w:rsidRPr="00673B07">
        <w:t xml:space="preserve"> (</w:t>
      </w:r>
      <w:proofErr w:type="spellStart"/>
      <w:r w:rsidRPr="00673B07">
        <w:t>xx.xx.xxx</w:t>
      </w:r>
      <w:proofErr w:type="spellEnd"/>
      <w:r w:rsidRPr="00673B07">
        <w:t>, LP)</w:t>
      </w:r>
    </w:p>
    <w:p w14:paraId="7EFB9B63" w14:textId="7C0C7DB5" w:rsidR="005C0E01" w:rsidRPr="00673B07" w:rsidRDefault="005C0E01" w:rsidP="001E0FAC">
      <w:pPr>
        <w:pStyle w:val="Listenabsatz"/>
        <w:spacing w:line="276" w:lineRule="auto"/>
      </w:pPr>
      <w:r w:rsidRPr="00673B07">
        <w:rPr>
          <w:sz w:val="16"/>
          <w:szCs w:val="20"/>
        </w:rPr>
        <w:t>Fokus auf BU-Schwerpunkte, Prozess &amp; Entwicklung, Ergebnisse, Noten BFS</w:t>
      </w:r>
    </w:p>
    <w:p w14:paraId="4082F0D1" w14:textId="77777777" w:rsidR="005C0E01" w:rsidRPr="00673B07" w:rsidRDefault="005C0E01" w:rsidP="001E0FAC">
      <w:pPr>
        <w:pStyle w:val="Listenabsatz"/>
        <w:spacing w:line="276" w:lineRule="auto"/>
      </w:pPr>
    </w:p>
    <w:p w14:paraId="6C248CC6" w14:textId="47D346A2" w:rsidR="00B44A5C" w:rsidRPr="00673B07" w:rsidRDefault="00B44A5C" w:rsidP="001E0FAC">
      <w:pPr>
        <w:pStyle w:val="berschrift2"/>
        <w:rPr>
          <w:rFonts w:asciiTheme="minorHAnsi" w:hAnsiTheme="minorHAnsi"/>
        </w:rPr>
      </w:pPr>
      <w:r w:rsidRPr="00673B07">
        <w:rPr>
          <w:rFonts w:asciiTheme="minorHAnsi" w:hAnsiTheme="minorHAnsi"/>
        </w:rPr>
        <w:t>Projekte (z.B. VA)</w:t>
      </w:r>
    </w:p>
    <w:p w14:paraId="51396D62" w14:textId="77777777" w:rsidR="00B44A5C" w:rsidRPr="00673B07" w:rsidRDefault="00B44A5C" w:rsidP="001E0FAC">
      <w:pPr>
        <w:pStyle w:val="Listenabsatz"/>
        <w:numPr>
          <w:ilvl w:val="0"/>
          <w:numId w:val="14"/>
        </w:numPr>
        <w:spacing w:line="276" w:lineRule="auto"/>
      </w:pPr>
      <w:r w:rsidRPr="00673B07">
        <w:t xml:space="preserve">Was / </w:t>
      </w:r>
      <w:proofErr w:type="spellStart"/>
      <w:r w:rsidRPr="00673B07">
        <w:t>xx.</w:t>
      </w:r>
      <w:proofErr w:type="gramStart"/>
      <w:r w:rsidRPr="00673B07">
        <w:t>xx.xxxx</w:t>
      </w:r>
      <w:proofErr w:type="spellEnd"/>
      <w:proofErr w:type="gramEnd"/>
      <w:r w:rsidRPr="00673B07">
        <w:t xml:space="preserve"> – </w:t>
      </w:r>
      <w:proofErr w:type="spellStart"/>
      <w:r w:rsidRPr="00673B07">
        <w:t>xx.</w:t>
      </w:r>
      <w:proofErr w:type="gramStart"/>
      <w:r w:rsidRPr="00673B07">
        <w:t>xx.xxxx</w:t>
      </w:r>
      <w:proofErr w:type="spellEnd"/>
      <w:proofErr w:type="gramEnd"/>
      <w:r w:rsidRPr="00673B07">
        <w:t xml:space="preserve"> / LP / Kommentar</w:t>
      </w:r>
    </w:p>
    <w:p w14:paraId="30B31419" w14:textId="77777777" w:rsidR="005C0E01" w:rsidRPr="00673B07" w:rsidRDefault="005C0E01" w:rsidP="001E0FAC"/>
    <w:tbl>
      <w:tblPr>
        <w:tblStyle w:val="Gitternetztabelle1hell"/>
        <w:tblW w:w="9344" w:type="dxa"/>
        <w:tblLayout w:type="fixed"/>
        <w:tblLook w:val="04A0" w:firstRow="1" w:lastRow="0" w:firstColumn="1" w:lastColumn="0" w:noHBand="0" w:noVBand="1"/>
      </w:tblPr>
      <w:tblGrid>
        <w:gridCol w:w="1202"/>
        <w:gridCol w:w="1202"/>
        <w:gridCol w:w="1202"/>
        <w:gridCol w:w="5738"/>
      </w:tblGrid>
      <w:tr w:rsidR="00176701" w:rsidRPr="00673B07" w14:paraId="56EE75AA" w14:textId="77777777" w:rsidTr="00923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shd w:val="clear" w:color="auto" w:fill="FFFF66"/>
          </w:tcPr>
          <w:p w14:paraId="704803BF" w14:textId="77777777" w:rsidR="00176701" w:rsidRPr="00673B07" w:rsidRDefault="00176701" w:rsidP="001E0FAC">
            <w:r w:rsidRPr="00673B07">
              <w:t>Datum</w:t>
            </w:r>
          </w:p>
        </w:tc>
        <w:tc>
          <w:tcPr>
            <w:tcW w:w="1202" w:type="dxa"/>
            <w:shd w:val="clear" w:color="auto" w:fill="FFFF66"/>
          </w:tcPr>
          <w:p w14:paraId="15C4A19D" w14:textId="77777777" w:rsidR="00176701" w:rsidRPr="00673B07" w:rsidRDefault="00176701" w:rsidP="001E0FAC">
            <w:pPr>
              <w:cnfStyle w:val="100000000000" w:firstRow="1" w:lastRow="0" w:firstColumn="0" w:lastColumn="0" w:oddVBand="0" w:evenVBand="0" w:oddHBand="0" w:evenHBand="0" w:firstRowFirstColumn="0" w:firstRowLastColumn="0" w:lastRowFirstColumn="0" w:lastRowLastColumn="0"/>
            </w:pPr>
            <w:r w:rsidRPr="00673B07">
              <w:t>Eintrag von</w:t>
            </w:r>
          </w:p>
        </w:tc>
        <w:tc>
          <w:tcPr>
            <w:tcW w:w="1202" w:type="dxa"/>
            <w:shd w:val="clear" w:color="auto" w:fill="FFFF66"/>
          </w:tcPr>
          <w:p w14:paraId="3378B4D1" w14:textId="77777777" w:rsidR="00176701" w:rsidRPr="00673B07" w:rsidRDefault="00176701" w:rsidP="001E0FAC">
            <w:pPr>
              <w:cnfStyle w:val="100000000000" w:firstRow="1" w:lastRow="0" w:firstColumn="0" w:lastColumn="0" w:oddVBand="0" w:evenVBand="0" w:oddHBand="0" w:evenHBand="0" w:firstRowFirstColumn="0" w:firstRowLastColumn="0" w:lastRowFirstColumn="0" w:lastRowLastColumn="0"/>
            </w:pPr>
            <w:r w:rsidRPr="00673B07">
              <w:t>Thematik</w:t>
            </w:r>
          </w:p>
        </w:tc>
        <w:tc>
          <w:tcPr>
            <w:tcW w:w="5738" w:type="dxa"/>
            <w:shd w:val="clear" w:color="auto" w:fill="FFFF66"/>
          </w:tcPr>
          <w:p w14:paraId="38BD72EB" w14:textId="77777777" w:rsidR="00176701" w:rsidRPr="00673B07" w:rsidRDefault="00176701" w:rsidP="001E0FAC">
            <w:pPr>
              <w:cnfStyle w:val="100000000000" w:firstRow="1" w:lastRow="0" w:firstColumn="0" w:lastColumn="0" w:oddVBand="0" w:evenVBand="0" w:oddHBand="0" w:evenHBand="0" w:firstRowFirstColumn="0" w:firstRowLastColumn="0" w:lastRowFirstColumn="0" w:lastRowLastColumn="0"/>
            </w:pPr>
            <w:r w:rsidRPr="00673B07">
              <w:t>Beschreibung</w:t>
            </w:r>
          </w:p>
        </w:tc>
      </w:tr>
      <w:tr w:rsidR="00176701" w:rsidRPr="00673B07" w14:paraId="01C45700" w14:textId="77777777" w:rsidTr="009233CD">
        <w:tc>
          <w:tcPr>
            <w:cnfStyle w:val="001000000000" w:firstRow="0" w:lastRow="0" w:firstColumn="1" w:lastColumn="0" w:oddVBand="0" w:evenVBand="0" w:oddHBand="0" w:evenHBand="0" w:firstRowFirstColumn="0" w:firstRowLastColumn="0" w:lastRowFirstColumn="0" w:lastRowLastColumn="0"/>
            <w:tcW w:w="1202" w:type="dxa"/>
          </w:tcPr>
          <w:p w14:paraId="1524E1DD" w14:textId="77777777" w:rsidR="00176701" w:rsidRPr="00673B07" w:rsidRDefault="00176701" w:rsidP="001E0FAC"/>
        </w:tc>
        <w:tc>
          <w:tcPr>
            <w:tcW w:w="1202" w:type="dxa"/>
          </w:tcPr>
          <w:p w14:paraId="42F98C5D"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c>
          <w:tcPr>
            <w:tcW w:w="1202" w:type="dxa"/>
          </w:tcPr>
          <w:p w14:paraId="7A8AA4A6"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c>
          <w:tcPr>
            <w:tcW w:w="5738" w:type="dxa"/>
          </w:tcPr>
          <w:p w14:paraId="33DB5E7B"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r>
      <w:tr w:rsidR="00176701" w:rsidRPr="00673B07" w14:paraId="57779ADF" w14:textId="77777777" w:rsidTr="009233CD">
        <w:tc>
          <w:tcPr>
            <w:cnfStyle w:val="001000000000" w:firstRow="0" w:lastRow="0" w:firstColumn="1" w:lastColumn="0" w:oddVBand="0" w:evenVBand="0" w:oddHBand="0" w:evenHBand="0" w:firstRowFirstColumn="0" w:firstRowLastColumn="0" w:lastRowFirstColumn="0" w:lastRowLastColumn="0"/>
            <w:tcW w:w="1202" w:type="dxa"/>
          </w:tcPr>
          <w:p w14:paraId="644A44F5" w14:textId="77777777" w:rsidR="00176701" w:rsidRPr="00673B07" w:rsidRDefault="00176701" w:rsidP="001E0FAC"/>
        </w:tc>
        <w:tc>
          <w:tcPr>
            <w:tcW w:w="1202" w:type="dxa"/>
          </w:tcPr>
          <w:p w14:paraId="1044606C"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c>
          <w:tcPr>
            <w:tcW w:w="1202" w:type="dxa"/>
          </w:tcPr>
          <w:p w14:paraId="2A33CB8E"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c>
          <w:tcPr>
            <w:tcW w:w="5738" w:type="dxa"/>
          </w:tcPr>
          <w:p w14:paraId="2014C288"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r>
      <w:tr w:rsidR="00176701" w:rsidRPr="00673B07" w14:paraId="637F0543" w14:textId="77777777" w:rsidTr="009233CD">
        <w:tc>
          <w:tcPr>
            <w:cnfStyle w:val="001000000000" w:firstRow="0" w:lastRow="0" w:firstColumn="1" w:lastColumn="0" w:oddVBand="0" w:evenVBand="0" w:oddHBand="0" w:evenHBand="0" w:firstRowFirstColumn="0" w:firstRowLastColumn="0" w:lastRowFirstColumn="0" w:lastRowLastColumn="0"/>
            <w:tcW w:w="1202" w:type="dxa"/>
          </w:tcPr>
          <w:p w14:paraId="227D3115" w14:textId="77777777" w:rsidR="00176701" w:rsidRPr="00673B07" w:rsidRDefault="00176701" w:rsidP="001E0FAC"/>
        </w:tc>
        <w:tc>
          <w:tcPr>
            <w:tcW w:w="1202" w:type="dxa"/>
          </w:tcPr>
          <w:p w14:paraId="37D0C4D3"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c>
          <w:tcPr>
            <w:tcW w:w="1202" w:type="dxa"/>
          </w:tcPr>
          <w:p w14:paraId="5F1BB675"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c>
          <w:tcPr>
            <w:tcW w:w="5738" w:type="dxa"/>
          </w:tcPr>
          <w:p w14:paraId="45337E3F" w14:textId="77777777" w:rsidR="00176701" w:rsidRPr="00673B07" w:rsidRDefault="00176701" w:rsidP="001E0FAC">
            <w:pPr>
              <w:cnfStyle w:val="000000000000" w:firstRow="0" w:lastRow="0" w:firstColumn="0" w:lastColumn="0" w:oddVBand="0" w:evenVBand="0" w:oddHBand="0" w:evenHBand="0" w:firstRowFirstColumn="0" w:firstRowLastColumn="0" w:lastRowFirstColumn="0" w:lastRowLastColumn="0"/>
            </w:pPr>
          </w:p>
        </w:tc>
      </w:tr>
    </w:tbl>
    <w:p w14:paraId="1AF9B508" w14:textId="77777777" w:rsidR="009233CD" w:rsidRPr="00673B07" w:rsidRDefault="009233CD" w:rsidP="001E0FAC">
      <w:pPr>
        <w:rPr>
          <w:sz w:val="16"/>
          <w:szCs w:val="20"/>
        </w:rPr>
      </w:pPr>
      <w:bookmarkStart w:id="19" w:name="_Toc519611565"/>
      <w:r w:rsidRPr="00673B07">
        <w:rPr>
          <w:sz w:val="16"/>
          <w:szCs w:val="20"/>
        </w:rPr>
        <w:t>Bitte neue Einträge jeweils oben eintragen!</w:t>
      </w:r>
    </w:p>
    <w:bookmarkEnd w:id="19"/>
    <w:p w14:paraId="78A2B7A3" w14:textId="77777777" w:rsidR="00356331" w:rsidRPr="00673B07" w:rsidRDefault="00356331" w:rsidP="001E0FAC"/>
    <w:p w14:paraId="156BF036" w14:textId="77777777" w:rsidR="00356331" w:rsidRPr="00673B07" w:rsidRDefault="00356331" w:rsidP="001E0FAC">
      <w:r w:rsidRPr="00673B07">
        <w:br w:type="page"/>
      </w:r>
    </w:p>
    <w:p w14:paraId="6EE1922C" w14:textId="77777777" w:rsidR="00B17505" w:rsidRPr="00673B07" w:rsidRDefault="00B17505" w:rsidP="001E0FAC">
      <w:pPr>
        <w:pStyle w:val="berschrift1"/>
        <w:rPr>
          <w:rFonts w:asciiTheme="minorHAnsi" w:hAnsiTheme="minorHAnsi"/>
        </w:rPr>
      </w:pPr>
      <w:bookmarkStart w:id="20" w:name="_Intake"/>
      <w:bookmarkStart w:id="21" w:name="_Administration"/>
      <w:bookmarkStart w:id="22" w:name="_Erstgespräch"/>
      <w:bookmarkEnd w:id="20"/>
      <w:bookmarkEnd w:id="21"/>
      <w:bookmarkEnd w:id="22"/>
      <w:r w:rsidRPr="00673B07">
        <w:rPr>
          <w:rFonts w:asciiTheme="minorHAnsi" w:hAnsiTheme="minorHAnsi"/>
        </w:rPr>
        <w:lastRenderedPageBreak/>
        <w:t>Erstgespräch</w:t>
      </w:r>
    </w:p>
    <w:p w14:paraId="5FA361D1" w14:textId="1AF994F1" w:rsidR="00B17505" w:rsidRPr="00673B07" w:rsidRDefault="00B17505" w:rsidP="001E0FAC">
      <w:pPr>
        <w:pStyle w:val="berschrift2"/>
      </w:pPr>
      <w:r w:rsidRPr="00673B07">
        <w:t>Weiteres Vorgehen</w:t>
      </w:r>
    </w:p>
    <w:p w14:paraId="00CFCFBF" w14:textId="09A6F2D2" w:rsidR="00B17505" w:rsidRPr="00673B07" w:rsidRDefault="00B17505" w:rsidP="001E0FAC">
      <w:pPr>
        <w:tabs>
          <w:tab w:val="left" w:pos="3969"/>
        </w:tabs>
      </w:pPr>
      <w:r w:rsidRPr="00673B07">
        <w:t>Eintritt FuturX:</w:t>
      </w:r>
      <w:r w:rsidR="00257FC6" w:rsidRPr="00673B07">
        <w:t xml:space="preserve"> </w:t>
      </w:r>
      <w:proofErr w:type="spellStart"/>
      <w:r w:rsidRPr="00673B07">
        <w:t>xx.</w:t>
      </w:r>
      <w:proofErr w:type="gramStart"/>
      <w:r w:rsidRPr="00673B07">
        <w:t>xx.xxxx</w:t>
      </w:r>
      <w:proofErr w:type="spellEnd"/>
      <w:proofErr w:type="gramEnd"/>
    </w:p>
    <w:p w14:paraId="1A1BFC68" w14:textId="13A7D4BD" w:rsidR="00B17505" w:rsidRPr="00673B07" w:rsidRDefault="00B17505" w:rsidP="001E0FAC">
      <w:r w:rsidRPr="00673B07">
        <w:t xml:space="preserve">Programm: </w:t>
      </w:r>
    </w:p>
    <w:p w14:paraId="3EAEF447" w14:textId="4C646AE0" w:rsidR="00B17505" w:rsidRPr="00673B07" w:rsidRDefault="00B17505" w:rsidP="001E0FAC">
      <w:r w:rsidRPr="00673B07">
        <w:t>Präsenz:</w:t>
      </w:r>
    </w:p>
    <w:p w14:paraId="58DE211B" w14:textId="77777777" w:rsidR="00B17505" w:rsidRDefault="00B17505" w:rsidP="001E0FAC">
      <w:proofErr w:type="spellStart"/>
      <w:r w:rsidRPr="00673B07">
        <w:t>xxBI</w:t>
      </w:r>
      <w:proofErr w:type="spellEnd"/>
      <w:r w:rsidRPr="00673B07">
        <w:t xml:space="preserve"> / </w:t>
      </w:r>
      <w:proofErr w:type="spellStart"/>
      <w:r w:rsidRPr="00673B07">
        <w:t>xxBU</w:t>
      </w:r>
      <w:proofErr w:type="spellEnd"/>
    </w:p>
    <w:p w14:paraId="72136C28" w14:textId="77777777" w:rsidR="00D27751" w:rsidRPr="00D27751" w:rsidRDefault="00D27751" w:rsidP="00D27751">
      <w:r w:rsidRPr="00D27751">
        <w:rPr>
          <w:lang w:val="de-DE"/>
        </w:rPr>
        <w:t>Startaufgaben: DE oder DAZ, WIT-2 oder SPM</w:t>
      </w:r>
    </w:p>
    <w:p w14:paraId="309616B5" w14:textId="77777777" w:rsidR="00D27751" w:rsidRPr="00673B07" w:rsidRDefault="00D27751" w:rsidP="001E0FAC"/>
    <w:p w14:paraId="5E3CBC12" w14:textId="284CA86D" w:rsidR="00257FC6" w:rsidRPr="00673B07" w:rsidRDefault="00257FC6" w:rsidP="001E0FAC">
      <w:r w:rsidRPr="00673B07">
        <w:t>Themen:</w:t>
      </w:r>
      <w:r w:rsidR="00D27751">
        <w:t xml:space="preserve"> </w:t>
      </w:r>
    </w:p>
    <w:p w14:paraId="0B479F96" w14:textId="548DC7F4" w:rsidR="00257FC6" w:rsidRPr="00673B07" w:rsidRDefault="00257FC6" w:rsidP="001E0FAC">
      <w:r w:rsidRPr="00673B07">
        <w:t xml:space="preserve">BE-Person: </w:t>
      </w:r>
    </w:p>
    <w:p w14:paraId="08E8877E" w14:textId="7BBFD74B" w:rsidR="00A62991" w:rsidRPr="00673B07" w:rsidRDefault="00A62991" w:rsidP="001E0FAC">
      <w:pPr>
        <w:pStyle w:val="berschrift2"/>
      </w:pPr>
      <w:r w:rsidRPr="00673B07">
        <w:t>Anmeldung und Erstgespräch</w:t>
      </w:r>
    </w:p>
    <w:p w14:paraId="35F1C591" w14:textId="77777777" w:rsidR="00A62991" w:rsidRPr="00673B07" w:rsidRDefault="00A62991" w:rsidP="001E0FAC">
      <w:pPr>
        <w:rPr>
          <w:i/>
          <w:sz w:val="16"/>
          <w:szCs w:val="22"/>
        </w:rPr>
      </w:pPr>
      <w:r w:rsidRPr="00673B07">
        <w:rPr>
          <w:i/>
          <w:sz w:val="16"/>
          <w:szCs w:val="22"/>
        </w:rPr>
        <w:t>Auftrag der zuweisenden Stelle</w:t>
      </w:r>
    </w:p>
    <w:p w14:paraId="17351CC0" w14:textId="77777777" w:rsidR="00A62991" w:rsidRPr="00673B07" w:rsidRDefault="00A62991" w:rsidP="001E0FAC">
      <w:pPr>
        <w:tabs>
          <w:tab w:val="left" w:pos="3969"/>
        </w:tabs>
      </w:pPr>
    </w:p>
    <w:p w14:paraId="6B9CB9C1" w14:textId="16CAB643" w:rsidR="00A62991" w:rsidRPr="00673B07" w:rsidRDefault="00A62991" w:rsidP="001E0FAC">
      <w:pPr>
        <w:tabs>
          <w:tab w:val="left" w:pos="3969"/>
        </w:tabs>
      </w:pPr>
      <w:r w:rsidRPr="00673B07">
        <w:t>Name Vorname wurde von …. von der … bei FuturX angemeldet.</w:t>
      </w:r>
    </w:p>
    <w:p w14:paraId="768F104E" w14:textId="77777777" w:rsidR="00A62991" w:rsidRPr="00673B07" w:rsidRDefault="00A62991" w:rsidP="001E0FAC">
      <w:pPr>
        <w:tabs>
          <w:tab w:val="left" w:pos="3969"/>
        </w:tabs>
      </w:pPr>
      <w:r w:rsidRPr="00673B07">
        <w:t>Die Vergangenheit zeigte…, bisher…</w:t>
      </w:r>
    </w:p>
    <w:p w14:paraId="69716F74" w14:textId="77777777" w:rsidR="00A62991" w:rsidRPr="00673B07" w:rsidRDefault="00A62991" w:rsidP="001E0FAC">
      <w:r w:rsidRPr="00673B07">
        <w:t>Das Ziel der Anmeldung bei FuturX ist…</w:t>
      </w:r>
    </w:p>
    <w:p w14:paraId="3FCD9D5E" w14:textId="77777777" w:rsidR="00A62991" w:rsidRPr="00673B07" w:rsidRDefault="00A62991" w:rsidP="001E0FAC"/>
    <w:p w14:paraId="4E1AEC06" w14:textId="24EEB9DF" w:rsidR="00A62991" w:rsidRPr="00673B07" w:rsidRDefault="00A62991" w:rsidP="001E0FAC">
      <w:pPr>
        <w:rPr>
          <w:i/>
          <w:sz w:val="16"/>
          <w:szCs w:val="22"/>
        </w:rPr>
      </w:pPr>
      <w:r w:rsidRPr="00673B07">
        <w:rPr>
          <w:i/>
          <w:sz w:val="16"/>
          <w:szCs w:val="22"/>
        </w:rPr>
        <w:t>Anzahl EGs, Pünktlichkeit, Wirkung, Gesprächsverlauf</w:t>
      </w:r>
      <w:r w:rsidR="00F0708B" w:rsidRPr="00673B07">
        <w:rPr>
          <w:i/>
          <w:sz w:val="16"/>
          <w:szCs w:val="22"/>
        </w:rPr>
        <w:t xml:space="preserve">, </w:t>
      </w:r>
      <w:proofErr w:type="spellStart"/>
      <w:r w:rsidR="00F0708B" w:rsidRPr="00673B07">
        <w:rPr>
          <w:i/>
          <w:sz w:val="16"/>
          <w:szCs w:val="22"/>
        </w:rPr>
        <w:t>Commitment</w:t>
      </w:r>
      <w:proofErr w:type="spellEnd"/>
      <w:r w:rsidRPr="00673B07">
        <w:rPr>
          <w:i/>
          <w:sz w:val="16"/>
          <w:szCs w:val="22"/>
        </w:rPr>
        <w:t xml:space="preserve"> / Empfehlung FuturX</w:t>
      </w:r>
    </w:p>
    <w:p w14:paraId="79DD89F4" w14:textId="77777777" w:rsidR="00A62991" w:rsidRPr="00673B07" w:rsidRDefault="00A62991" w:rsidP="001E0FAC"/>
    <w:p w14:paraId="4302456F" w14:textId="548D1F27" w:rsidR="00A62991" w:rsidRPr="00673B07" w:rsidRDefault="00A62991" w:rsidP="001E0FAC">
      <w:r w:rsidRPr="00673B07">
        <w:t xml:space="preserve">Am Erstgespräch vom </w:t>
      </w:r>
      <w:proofErr w:type="spellStart"/>
      <w:r w:rsidRPr="00673B07">
        <w:t>xx.</w:t>
      </w:r>
      <w:proofErr w:type="gramStart"/>
      <w:r w:rsidRPr="00673B07">
        <w:t>xx.xxxx</w:t>
      </w:r>
      <w:proofErr w:type="spellEnd"/>
      <w:proofErr w:type="gramEnd"/>
      <w:r w:rsidRPr="00673B07">
        <w:t xml:space="preserve">  nahm Name Vorname </w:t>
      </w:r>
      <w:proofErr w:type="gramStart"/>
      <w:r w:rsidRPr="00673B07">
        <w:t>alleine</w:t>
      </w:r>
      <w:proofErr w:type="gramEnd"/>
      <w:r w:rsidRPr="00673B07">
        <w:t xml:space="preserve"> / gemeinsam mit … teil.</w:t>
      </w:r>
    </w:p>
    <w:p w14:paraId="0BE744AE" w14:textId="77777777" w:rsidR="00F0708B" w:rsidRPr="00673B07" w:rsidRDefault="00A62991" w:rsidP="001E0FAC">
      <w:r w:rsidRPr="00673B07">
        <w:t>Das Gespräch fand online / bei FuturX statt und startete pünktlich/verspätet.</w:t>
      </w:r>
    </w:p>
    <w:p w14:paraId="492E8D76" w14:textId="66846B4F" w:rsidR="00A62991" w:rsidRPr="00673B07" w:rsidRDefault="00F0708B" w:rsidP="001E0FAC">
      <w:r w:rsidRPr="00673B07">
        <w:t>Name Vorname</w:t>
      </w:r>
      <w:r w:rsidR="00A62991" w:rsidRPr="00673B07">
        <w:t xml:space="preserve"> machte eine … ersten Eindruck</w:t>
      </w:r>
      <w:r w:rsidRPr="00673B07">
        <w:t xml:space="preserve"> und …</w:t>
      </w:r>
    </w:p>
    <w:p w14:paraId="191F0B29" w14:textId="02448F1E" w:rsidR="00F0708B" w:rsidRPr="00673B07" w:rsidRDefault="00F0708B" w:rsidP="001E0FAC">
      <w:r w:rsidRPr="00673B07">
        <w:t>Er/Sie kann sich vorstellen / möchte gerne / freut sich sehr bei FuturX</w:t>
      </w:r>
      <w:r w:rsidR="00215E0D">
        <w:t xml:space="preserve"> zu </w:t>
      </w:r>
      <w:r w:rsidRPr="00673B07">
        <w:t>starten.</w:t>
      </w:r>
    </w:p>
    <w:p w14:paraId="19F5D56A" w14:textId="77777777" w:rsidR="00A62991" w:rsidRPr="00673B07" w:rsidRDefault="00A62991" w:rsidP="001E0FAC"/>
    <w:p w14:paraId="07090C6B" w14:textId="77777777" w:rsidR="00A62991" w:rsidRPr="00673B07" w:rsidRDefault="00A62991" w:rsidP="001E0FAC">
      <w:r w:rsidRPr="00673B07">
        <w:t xml:space="preserve">Wir empfehlen einen Start am </w:t>
      </w:r>
      <w:proofErr w:type="spellStart"/>
      <w:r w:rsidRPr="00673B07">
        <w:t>xx.</w:t>
      </w:r>
      <w:proofErr w:type="gramStart"/>
      <w:r w:rsidRPr="00673B07">
        <w:t>xx.xxxx</w:t>
      </w:r>
      <w:proofErr w:type="spellEnd"/>
      <w:proofErr w:type="gramEnd"/>
      <w:r w:rsidRPr="00673B07">
        <w:t xml:space="preserve"> in das Angebot Lehrvorbereitung an x Halbtagen.</w:t>
      </w:r>
    </w:p>
    <w:p w14:paraId="012E0E3C" w14:textId="77777777" w:rsidR="00A62991" w:rsidRPr="00673B07" w:rsidRDefault="00A62991" w:rsidP="001E0FAC"/>
    <w:p w14:paraId="5EE4D176" w14:textId="77777777" w:rsidR="00A62991" w:rsidRPr="00673B07" w:rsidRDefault="00A62991" w:rsidP="001E0FAC">
      <w:pPr>
        <w:rPr>
          <w:i/>
          <w:sz w:val="16"/>
          <w:szCs w:val="22"/>
        </w:rPr>
      </w:pPr>
      <w:r w:rsidRPr="00673B07">
        <w:rPr>
          <w:i/>
          <w:sz w:val="16"/>
          <w:szCs w:val="22"/>
        </w:rPr>
        <w:t xml:space="preserve">Akteneintrag </w:t>
      </w:r>
      <w:proofErr w:type="spellStart"/>
      <w:r w:rsidRPr="00673B07">
        <w:rPr>
          <w:i/>
          <w:sz w:val="16"/>
          <w:szCs w:val="22"/>
        </w:rPr>
        <w:t>intake</w:t>
      </w:r>
      <w:proofErr w:type="spellEnd"/>
      <w:r w:rsidRPr="00673B07">
        <w:rPr>
          <w:i/>
          <w:sz w:val="16"/>
          <w:szCs w:val="22"/>
        </w:rPr>
        <w:t>, wichtige Infos und Beobachtungen für FuturX intern</w:t>
      </w:r>
    </w:p>
    <w:p w14:paraId="0B448885" w14:textId="77777777" w:rsidR="00A62991" w:rsidRPr="00673B07" w:rsidRDefault="00A62991" w:rsidP="001E0FAC"/>
    <w:p w14:paraId="5F35FD6D" w14:textId="77777777" w:rsidR="00A62991" w:rsidRPr="00673B07" w:rsidRDefault="00A62991" w:rsidP="001E0FAC">
      <w:r w:rsidRPr="00673B07">
        <w:t>Beim Erstgespräch ist uns aufgefallen, dass…</w:t>
      </w:r>
    </w:p>
    <w:p w14:paraId="354837C2" w14:textId="77777777" w:rsidR="00A62991" w:rsidRPr="00673B07" w:rsidRDefault="00A62991" w:rsidP="001E0FAC">
      <w:r w:rsidRPr="00673B07">
        <w:t>Wir haben den Eindruck…</w:t>
      </w:r>
    </w:p>
    <w:p w14:paraId="2E8FDC4D" w14:textId="1913EE44" w:rsidR="00932B37" w:rsidRDefault="00A62991" w:rsidP="001E0FAC">
      <w:r w:rsidRPr="00673B07">
        <w:t>Besonders wichtig scheint uns…</w:t>
      </w:r>
    </w:p>
    <w:p w14:paraId="19742DF6" w14:textId="4E451012" w:rsidR="00932B37" w:rsidRDefault="00932B37">
      <w:pPr>
        <w:spacing w:line="240" w:lineRule="auto"/>
      </w:pPr>
      <w:r>
        <w:br w:type="page"/>
      </w:r>
    </w:p>
    <w:p w14:paraId="2E125015" w14:textId="77777777" w:rsidR="00415655" w:rsidRPr="00673B07" w:rsidRDefault="00415655" w:rsidP="00415655">
      <w:pPr>
        <w:pStyle w:val="berschrift2"/>
      </w:pPr>
      <w:r w:rsidRPr="00673B07">
        <w:lastRenderedPageBreak/>
        <w:t>Gesprächsverlauf</w:t>
      </w:r>
    </w:p>
    <w:p w14:paraId="0F9701FC" w14:textId="77777777" w:rsidR="00415655" w:rsidRPr="00673B07" w:rsidRDefault="00415655" w:rsidP="00415655">
      <w:pPr>
        <w:rPr>
          <w:i/>
          <w:sz w:val="16"/>
          <w:szCs w:val="22"/>
        </w:rPr>
      </w:pPr>
      <w:r w:rsidRPr="00673B07">
        <w:rPr>
          <w:i/>
          <w:sz w:val="16"/>
          <w:szCs w:val="22"/>
        </w:rPr>
        <w:t>Vorstellung AH/JR/RT, Grund für das EG &amp; Ablauf</w:t>
      </w:r>
    </w:p>
    <w:p w14:paraId="2F33D78C" w14:textId="77777777" w:rsidR="00415655" w:rsidRPr="00673B07" w:rsidRDefault="00415655" w:rsidP="00415655">
      <w:pPr>
        <w:rPr>
          <w:i/>
          <w:sz w:val="16"/>
          <w:szCs w:val="22"/>
        </w:rPr>
      </w:pPr>
      <w:r w:rsidRPr="00673B07">
        <w:rPr>
          <w:i/>
          <w:sz w:val="16"/>
          <w:szCs w:val="22"/>
        </w:rPr>
        <w:t>offener Informationsaustausch wichtig für Einschätzung, Präsentation Mappe Erstgespräch</w:t>
      </w:r>
    </w:p>
    <w:p w14:paraId="72E0D5C5" w14:textId="77777777" w:rsidR="00415655" w:rsidRPr="00673B07" w:rsidRDefault="00415655" w:rsidP="00415655">
      <w:pPr>
        <w:rPr>
          <w:iCs/>
          <w:szCs w:val="28"/>
        </w:rPr>
      </w:pPr>
    </w:p>
    <w:p w14:paraId="3675E472" w14:textId="77777777" w:rsidR="00415655" w:rsidRPr="00673B07" w:rsidRDefault="00415655" w:rsidP="00415655">
      <w:pPr>
        <w:rPr>
          <w:i/>
          <w:sz w:val="16"/>
          <w:szCs w:val="22"/>
        </w:rPr>
      </w:pPr>
      <w:r w:rsidRPr="00673B07">
        <w:rPr>
          <w:i/>
          <w:sz w:val="16"/>
          <w:szCs w:val="22"/>
        </w:rPr>
        <w:t>Kontrolle Personalien</w:t>
      </w:r>
    </w:p>
    <w:p w14:paraId="63C9C93F" w14:textId="77777777" w:rsidR="00415655" w:rsidRPr="00673B07" w:rsidRDefault="00415655" w:rsidP="00415655">
      <w:pPr>
        <w:rPr>
          <w:rStyle w:val="Hyperlink"/>
        </w:rPr>
      </w:pPr>
      <w:hyperlink r:id="rId8" w:anchor="id=618&amp;view_type=form&amp;model=op.student&amp;menu_id=172&amp;action=380" w:history="1">
        <w:r w:rsidRPr="00673B07">
          <w:rPr>
            <w:rStyle w:val="Hyperlink"/>
          </w:rPr>
          <w:t>Name Vorname</w:t>
        </w:r>
      </w:hyperlink>
    </w:p>
    <w:p w14:paraId="4F3A5BF0" w14:textId="1E534FA9" w:rsidR="00415655" w:rsidRPr="00673B07" w:rsidRDefault="00000000" w:rsidP="00415655">
      <w:sdt>
        <w:sdtPr>
          <w:id w:val="-157000652"/>
          <w14:checkbox>
            <w14:checked w14:val="0"/>
            <w14:checkedState w14:val="2612" w14:font="MS Gothic"/>
            <w14:uncheckedState w14:val="2610" w14:font="MS Gothic"/>
          </w14:checkbox>
        </w:sdtPr>
        <w:sdtContent>
          <w:r w:rsidR="0052363B">
            <w:rPr>
              <w:rFonts w:ascii="MS Gothic" w:eastAsia="MS Gothic" w:hAnsi="MS Gothic" w:hint="eastAsia"/>
            </w:rPr>
            <w:t>☐</w:t>
          </w:r>
        </w:sdtContent>
      </w:sdt>
      <w:r w:rsidR="00415655" w:rsidRPr="00673B07">
        <w:t xml:space="preserve"> Personalien kontrolliert</w:t>
      </w:r>
    </w:p>
    <w:p w14:paraId="0CE5EF2A" w14:textId="5E73539F" w:rsidR="00415655" w:rsidRPr="00673B07" w:rsidRDefault="00000000" w:rsidP="00415655">
      <w:sdt>
        <w:sdtPr>
          <w:id w:val="275146804"/>
          <w14:checkbox>
            <w14:checked w14:val="0"/>
            <w14:checkedState w14:val="2612" w14:font="MS Gothic"/>
            <w14:uncheckedState w14:val="2610" w14:font="MS Gothic"/>
          </w14:checkbox>
        </w:sdtPr>
        <w:sdtContent>
          <w:r w:rsidR="0052363B">
            <w:rPr>
              <w:rFonts w:ascii="MS Gothic" w:eastAsia="MS Gothic" w:hAnsi="MS Gothic" w:hint="eastAsia"/>
            </w:rPr>
            <w:t>☐</w:t>
          </w:r>
        </w:sdtContent>
      </w:sdt>
      <w:r w:rsidR="00415655" w:rsidRPr="00673B07">
        <w:t xml:space="preserve"> Hauptkontakt erfasst</w:t>
      </w:r>
    </w:p>
    <w:p w14:paraId="6C14E417" w14:textId="77777777" w:rsidR="00415655" w:rsidRPr="00673B07" w:rsidRDefault="00415655" w:rsidP="00415655">
      <w:pPr>
        <w:rPr>
          <w:iCs/>
          <w:szCs w:val="28"/>
        </w:rPr>
      </w:pPr>
    </w:p>
    <w:p w14:paraId="787F2B48" w14:textId="77777777" w:rsidR="00415655" w:rsidRPr="00673B07" w:rsidRDefault="00415655" w:rsidP="00415655">
      <w:pPr>
        <w:rPr>
          <w:i/>
          <w:sz w:val="16"/>
          <w:szCs w:val="22"/>
        </w:rPr>
      </w:pPr>
      <w:r w:rsidRPr="00673B07">
        <w:rPr>
          <w:i/>
          <w:sz w:val="16"/>
          <w:szCs w:val="22"/>
        </w:rPr>
        <w:t>Wichtige Infos Vergangenheit / CV</w:t>
      </w:r>
    </w:p>
    <w:p w14:paraId="3AD83B30" w14:textId="77777777" w:rsidR="00415655" w:rsidRPr="00673B07" w:rsidRDefault="00415655" w:rsidP="00415655"/>
    <w:p w14:paraId="14637B07" w14:textId="77777777" w:rsidR="00415655" w:rsidRDefault="00415655" w:rsidP="00415655"/>
    <w:p w14:paraId="019FCC59" w14:textId="77777777" w:rsidR="0090063B" w:rsidRPr="00673B07" w:rsidRDefault="0090063B" w:rsidP="00415655"/>
    <w:p w14:paraId="4773862C" w14:textId="77777777" w:rsidR="00415655" w:rsidRPr="00673B07" w:rsidRDefault="00415655" w:rsidP="00415655">
      <w:pPr>
        <w:rPr>
          <w:i/>
          <w:sz w:val="16"/>
          <w:szCs w:val="22"/>
        </w:rPr>
      </w:pPr>
      <w:r w:rsidRPr="00673B07">
        <w:rPr>
          <w:i/>
          <w:sz w:val="16"/>
          <w:szCs w:val="22"/>
        </w:rPr>
        <w:t>aktuelle Situation / Stand Berufsintegration / Stand Bildung</w:t>
      </w:r>
    </w:p>
    <w:p w14:paraId="29F1DF76" w14:textId="77777777" w:rsidR="00415655" w:rsidRDefault="00415655" w:rsidP="00415655"/>
    <w:p w14:paraId="68C9A0DE" w14:textId="77777777" w:rsidR="0090063B" w:rsidRPr="00673B07" w:rsidRDefault="0090063B" w:rsidP="00415655"/>
    <w:p w14:paraId="3F168D0E" w14:textId="77777777" w:rsidR="00415655" w:rsidRPr="00673B07" w:rsidRDefault="00415655" w:rsidP="00415655"/>
    <w:p w14:paraId="5A353BFB" w14:textId="1A6E5395" w:rsidR="007D5CBE" w:rsidRPr="00585E9C" w:rsidRDefault="00415655" w:rsidP="00585E9C">
      <w:r w:rsidRPr="00673B07">
        <w:t>Schwierigkeiten in den Bereichen</w:t>
      </w:r>
    </w:p>
    <w:p w14:paraId="4BD78A6A" w14:textId="77777777" w:rsidR="007D5CBE" w:rsidRDefault="007D5CBE" w:rsidP="008B1EF7">
      <w:pPr>
        <w:pStyle w:val="Listenabsatz"/>
        <w:numPr>
          <w:ilvl w:val="0"/>
          <w:numId w:val="18"/>
        </w:numPr>
        <w:spacing w:line="276" w:lineRule="auto"/>
        <w:rPr>
          <w:rFonts w:ascii="MS Gothic" w:eastAsia="MS Gothic" w:hAnsi="MS Gothic"/>
          <w:sz w:val="16"/>
        </w:rPr>
        <w:sectPr w:rsidR="007D5CBE" w:rsidSect="007D5CBE">
          <w:headerReference w:type="default" r:id="rId9"/>
          <w:footerReference w:type="default" r:id="rId10"/>
          <w:headerReference w:type="first" r:id="rId11"/>
          <w:type w:val="continuous"/>
          <w:pgSz w:w="11900" w:h="16840"/>
          <w:pgMar w:top="3005" w:right="1134" w:bottom="1134" w:left="1418" w:header="850" w:footer="0" w:gutter="0"/>
          <w:cols w:space="708"/>
          <w:docGrid w:linePitch="360"/>
        </w:sectPr>
      </w:pPr>
    </w:p>
    <w:p w14:paraId="0C5001CA" w14:textId="42975EFE" w:rsidR="00415655" w:rsidRPr="007D5CBE" w:rsidRDefault="00000000" w:rsidP="007D5CBE">
      <w:pPr>
        <w:rPr>
          <w:sz w:val="16"/>
        </w:rPr>
      </w:pPr>
      <w:sdt>
        <w:sdtPr>
          <w:rPr>
            <w:rFonts w:ascii="MS Gothic" w:eastAsia="MS Gothic" w:hAnsi="MS Gothic"/>
            <w:sz w:val="16"/>
          </w:rPr>
          <w:id w:val="549195368"/>
          <w14:checkbox>
            <w14:checked w14:val="0"/>
            <w14:checkedState w14:val="2612" w14:font="MS Gothic"/>
            <w14:uncheckedState w14:val="2610" w14:font="MS Gothic"/>
          </w14:checkbox>
        </w:sdtPr>
        <w:sdtContent>
          <w:r w:rsidR="0052363B">
            <w:rPr>
              <w:rFonts w:ascii="MS Gothic" w:eastAsia="MS Gothic" w:hAnsi="MS Gothic" w:hint="eastAsia"/>
              <w:sz w:val="16"/>
            </w:rPr>
            <w:t>☐</w:t>
          </w:r>
        </w:sdtContent>
      </w:sdt>
      <w:r w:rsidR="00415655" w:rsidRPr="007D5CBE">
        <w:rPr>
          <w:sz w:val="16"/>
        </w:rPr>
        <w:t xml:space="preserve"> Schule</w:t>
      </w:r>
    </w:p>
    <w:p w14:paraId="7461551B" w14:textId="77777777" w:rsidR="00415655" w:rsidRPr="00673B07" w:rsidRDefault="00000000" w:rsidP="00415655">
      <w:pPr>
        <w:rPr>
          <w:sz w:val="16"/>
          <w:szCs w:val="22"/>
        </w:rPr>
      </w:pPr>
      <w:sdt>
        <w:sdtPr>
          <w:rPr>
            <w:sz w:val="16"/>
            <w:szCs w:val="22"/>
          </w:rPr>
          <w:id w:val="1647308692"/>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Beruf </w:t>
      </w:r>
    </w:p>
    <w:p w14:paraId="550AEBE3" w14:textId="77777777" w:rsidR="00415655" w:rsidRPr="00673B07" w:rsidRDefault="00000000" w:rsidP="00415655">
      <w:pPr>
        <w:rPr>
          <w:sz w:val="16"/>
          <w:szCs w:val="22"/>
        </w:rPr>
      </w:pPr>
      <w:sdt>
        <w:sdtPr>
          <w:rPr>
            <w:sz w:val="16"/>
            <w:szCs w:val="22"/>
          </w:rPr>
          <w:id w:val="61144929"/>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Deutsch</w:t>
      </w:r>
    </w:p>
    <w:p w14:paraId="1F083FB4" w14:textId="77777777" w:rsidR="00415655" w:rsidRPr="00673B07" w:rsidRDefault="00000000" w:rsidP="00415655">
      <w:pPr>
        <w:rPr>
          <w:sz w:val="16"/>
          <w:szCs w:val="22"/>
        </w:rPr>
      </w:pPr>
      <w:sdt>
        <w:sdtPr>
          <w:rPr>
            <w:sz w:val="16"/>
            <w:szCs w:val="22"/>
          </w:rPr>
          <w:id w:val="-119381269"/>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Lehrvertragsauflösung</w:t>
      </w:r>
    </w:p>
    <w:p w14:paraId="1A80A6DF" w14:textId="77777777" w:rsidR="00415655" w:rsidRPr="00673B07" w:rsidRDefault="00000000" w:rsidP="00415655">
      <w:pPr>
        <w:rPr>
          <w:sz w:val="16"/>
          <w:szCs w:val="22"/>
        </w:rPr>
      </w:pPr>
      <w:sdt>
        <w:sdtPr>
          <w:rPr>
            <w:sz w:val="16"/>
            <w:szCs w:val="22"/>
          </w:rPr>
          <w:id w:val="-1529176833"/>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Beziehungen</w:t>
      </w:r>
    </w:p>
    <w:p w14:paraId="548E819E" w14:textId="77777777" w:rsidR="00415655" w:rsidRPr="00673B07" w:rsidRDefault="00000000" w:rsidP="00415655">
      <w:pPr>
        <w:rPr>
          <w:sz w:val="16"/>
          <w:szCs w:val="22"/>
        </w:rPr>
      </w:pPr>
      <w:sdt>
        <w:sdtPr>
          <w:rPr>
            <w:sz w:val="16"/>
            <w:szCs w:val="22"/>
          </w:rPr>
          <w:id w:val="-1379383712"/>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Alltag</w:t>
      </w:r>
    </w:p>
    <w:p w14:paraId="7A0F649C" w14:textId="77777777" w:rsidR="00415655" w:rsidRPr="00673B07" w:rsidRDefault="00000000" w:rsidP="00415655">
      <w:pPr>
        <w:rPr>
          <w:sz w:val="16"/>
          <w:szCs w:val="22"/>
        </w:rPr>
      </w:pPr>
      <w:sdt>
        <w:sdtPr>
          <w:rPr>
            <w:sz w:val="16"/>
            <w:szCs w:val="22"/>
          </w:rPr>
          <w:id w:val="1618408172"/>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Wohnen</w:t>
      </w:r>
    </w:p>
    <w:p w14:paraId="3B93A930" w14:textId="77777777" w:rsidR="00415655" w:rsidRPr="00673B07" w:rsidRDefault="00000000" w:rsidP="00415655">
      <w:pPr>
        <w:rPr>
          <w:sz w:val="16"/>
          <w:szCs w:val="22"/>
        </w:rPr>
      </w:pPr>
      <w:sdt>
        <w:sdtPr>
          <w:rPr>
            <w:sz w:val="16"/>
            <w:szCs w:val="22"/>
          </w:rPr>
          <w:id w:val="1739431342"/>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Freizeit</w:t>
      </w:r>
    </w:p>
    <w:p w14:paraId="2ACE5B4C" w14:textId="77777777" w:rsidR="00415655" w:rsidRPr="00673B07" w:rsidRDefault="00000000" w:rsidP="00415655">
      <w:pPr>
        <w:rPr>
          <w:sz w:val="16"/>
          <w:szCs w:val="22"/>
        </w:rPr>
      </w:pPr>
      <w:sdt>
        <w:sdtPr>
          <w:rPr>
            <w:sz w:val="16"/>
            <w:szCs w:val="22"/>
          </w:rPr>
          <w:id w:val="258260647"/>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Gesundheit</w:t>
      </w:r>
    </w:p>
    <w:p w14:paraId="499149AD" w14:textId="77777777" w:rsidR="00415655" w:rsidRPr="00673B07" w:rsidRDefault="00000000" w:rsidP="00415655">
      <w:pPr>
        <w:rPr>
          <w:sz w:val="16"/>
          <w:szCs w:val="22"/>
        </w:rPr>
      </w:pPr>
      <w:sdt>
        <w:sdtPr>
          <w:rPr>
            <w:sz w:val="16"/>
            <w:szCs w:val="22"/>
          </w:rPr>
          <w:id w:val="106158483"/>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Sucht</w:t>
      </w:r>
    </w:p>
    <w:p w14:paraId="65C44E3B" w14:textId="77777777" w:rsidR="00415655" w:rsidRPr="00673B07" w:rsidRDefault="00000000" w:rsidP="00415655">
      <w:pPr>
        <w:rPr>
          <w:sz w:val="16"/>
          <w:szCs w:val="22"/>
        </w:rPr>
      </w:pPr>
      <w:sdt>
        <w:sdtPr>
          <w:rPr>
            <w:sz w:val="16"/>
            <w:szCs w:val="22"/>
          </w:rPr>
          <w:id w:val="1289157472"/>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Familie (Kinderbetreuung)</w:t>
      </w:r>
    </w:p>
    <w:p w14:paraId="36FA2C37" w14:textId="77777777" w:rsidR="00415655" w:rsidRPr="00673B07" w:rsidRDefault="00000000" w:rsidP="00415655">
      <w:pPr>
        <w:rPr>
          <w:sz w:val="16"/>
          <w:szCs w:val="22"/>
        </w:rPr>
      </w:pPr>
      <w:sdt>
        <w:sdtPr>
          <w:rPr>
            <w:sz w:val="16"/>
            <w:szCs w:val="22"/>
          </w:rPr>
          <w:id w:val="275831969"/>
          <w14:checkbox>
            <w14:checked w14:val="0"/>
            <w14:checkedState w14:val="2612" w14:font="MS Gothic"/>
            <w14:uncheckedState w14:val="2610" w14:font="MS Gothic"/>
          </w14:checkbox>
        </w:sdtPr>
        <w:sdtContent>
          <w:r w:rsidR="00415655" w:rsidRPr="00673B07">
            <w:rPr>
              <w:rFonts w:ascii="MS Gothic" w:eastAsia="MS Gothic" w:hAnsi="MS Gothic" w:hint="eastAsia"/>
              <w:sz w:val="16"/>
              <w:szCs w:val="22"/>
            </w:rPr>
            <w:t>☐</w:t>
          </w:r>
        </w:sdtContent>
      </w:sdt>
      <w:r w:rsidR="00415655" w:rsidRPr="00673B07">
        <w:rPr>
          <w:sz w:val="16"/>
          <w:szCs w:val="22"/>
        </w:rPr>
        <w:t xml:space="preserve"> Finanzen &amp; Rechte</w:t>
      </w:r>
    </w:p>
    <w:p w14:paraId="367EFA58" w14:textId="77777777" w:rsidR="00415655" w:rsidRPr="00673B07" w:rsidRDefault="00415655" w:rsidP="00415655">
      <w:pPr>
        <w:pStyle w:val="berschrift2"/>
        <w:sectPr w:rsidR="00415655" w:rsidRPr="00673B07" w:rsidSect="007D5CBE">
          <w:type w:val="continuous"/>
          <w:pgSz w:w="11900" w:h="16840"/>
          <w:pgMar w:top="3005" w:right="1134" w:bottom="1134" w:left="1418" w:header="850" w:footer="0" w:gutter="0"/>
          <w:cols w:num="3" w:space="708"/>
          <w:titlePg/>
          <w:docGrid w:linePitch="360"/>
        </w:sectPr>
      </w:pPr>
    </w:p>
    <w:p w14:paraId="4056DCEF" w14:textId="77777777" w:rsidR="00415655" w:rsidRPr="00673B07" w:rsidRDefault="00415655" w:rsidP="00415655"/>
    <w:p w14:paraId="5F6683EE" w14:textId="77777777" w:rsidR="00415655" w:rsidRPr="00673B07" w:rsidRDefault="00415655" w:rsidP="00415655">
      <w:pPr>
        <w:rPr>
          <w:i/>
          <w:sz w:val="16"/>
          <w:szCs w:val="22"/>
        </w:rPr>
      </w:pPr>
      <w:r w:rsidRPr="00673B07">
        <w:rPr>
          <w:i/>
          <w:sz w:val="16"/>
          <w:szCs w:val="22"/>
        </w:rPr>
        <w:t>systemrelevante Bezugspersonen</w:t>
      </w:r>
    </w:p>
    <w:p w14:paraId="7AE029C2" w14:textId="77777777" w:rsidR="00415655" w:rsidRPr="00673B07" w:rsidRDefault="00415655" w:rsidP="00415655">
      <w:r w:rsidRPr="00673B07">
        <w:t>Name Vorname (Institution) / Kommentar Zuständigkeit</w:t>
      </w:r>
    </w:p>
    <w:p w14:paraId="51EF5BAB" w14:textId="77777777" w:rsidR="00415655" w:rsidRDefault="00415655" w:rsidP="00415655"/>
    <w:p w14:paraId="7F07CB65" w14:textId="77777777" w:rsidR="0090063B" w:rsidRPr="00673B07" w:rsidRDefault="0090063B" w:rsidP="00415655"/>
    <w:p w14:paraId="669C8882" w14:textId="77777777" w:rsidR="00415655" w:rsidRPr="00673B07" w:rsidRDefault="00415655" w:rsidP="00415655">
      <w:pPr>
        <w:rPr>
          <w:i/>
          <w:sz w:val="16"/>
          <w:szCs w:val="22"/>
        </w:rPr>
      </w:pPr>
      <w:r w:rsidRPr="00673B07">
        <w:rPr>
          <w:i/>
          <w:sz w:val="16"/>
          <w:szCs w:val="22"/>
        </w:rPr>
        <w:t>Ziele / Motivation TN erfassen</w:t>
      </w:r>
    </w:p>
    <w:p w14:paraId="63360D51" w14:textId="77777777" w:rsidR="00415655" w:rsidRDefault="00415655" w:rsidP="00415655"/>
    <w:p w14:paraId="166AC92E" w14:textId="77777777" w:rsidR="0090063B" w:rsidRPr="00673B07" w:rsidRDefault="0090063B" w:rsidP="00415655"/>
    <w:p w14:paraId="2BA9D762" w14:textId="77777777" w:rsidR="00415655" w:rsidRPr="00673B07" w:rsidRDefault="00415655" w:rsidP="00415655"/>
    <w:p w14:paraId="2DB8A737" w14:textId="77777777" w:rsidR="00415655" w:rsidRPr="00673B07" w:rsidRDefault="00415655" w:rsidP="00415655">
      <w:pPr>
        <w:rPr>
          <w:i/>
          <w:sz w:val="16"/>
          <w:szCs w:val="22"/>
        </w:rPr>
      </w:pPr>
      <w:r w:rsidRPr="00673B07">
        <w:rPr>
          <w:i/>
          <w:sz w:val="16"/>
          <w:szCs w:val="22"/>
        </w:rPr>
        <w:t>Besonderheiten aus Sicht TN erfassen</w:t>
      </w:r>
    </w:p>
    <w:p w14:paraId="4A6B514F" w14:textId="77777777" w:rsidR="00415655" w:rsidRDefault="00415655" w:rsidP="00415655"/>
    <w:p w14:paraId="42831AA7" w14:textId="77777777" w:rsidR="0090063B" w:rsidRPr="00673B07" w:rsidRDefault="0090063B" w:rsidP="00415655"/>
    <w:p w14:paraId="121B269C" w14:textId="77777777" w:rsidR="00415655" w:rsidRPr="00673B07" w:rsidRDefault="00415655" w:rsidP="00415655"/>
    <w:p w14:paraId="36A4D928" w14:textId="77777777" w:rsidR="00415655" w:rsidRPr="00673B07" w:rsidRDefault="00415655" w:rsidP="00415655">
      <w:pPr>
        <w:sectPr w:rsidR="00415655" w:rsidRPr="00673B07" w:rsidSect="00415655">
          <w:headerReference w:type="default" r:id="rId12"/>
          <w:footerReference w:type="default" r:id="rId13"/>
          <w:headerReference w:type="first" r:id="rId14"/>
          <w:type w:val="continuous"/>
          <w:pgSz w:w="11900" w:h="16840"/>
          <w:pgMar w:top="2127" w:right="1134" w:bottom="1134" w:left="1418" w:header="850" w:footer="0" w:gutter="0"/>
          <w:cols w:space="708"/>
          <w:docGrid w:linePitch="360"/>
        </w:sectPr>
      </w:pPr>
    </w:p>
    <w:p w14:paraId="6D2BACFE" w14:textId="77777777" w:rsidR="00415655" w:rsidRPr="00673B07" w:rsidRDefault="00415655" w:rsidP="00415655">
      <w:r w:rsidRPr="00673B07">
        <w:t>Aufnahmekriterien</w:t>
      </w:r>
    </w:p>
    <w:p w14:paraId="3F9887D5" w14:textId="77777777" w:rsidR="00415655" w:rsidRPr="00673B07" w:rsidRDefault="00000000" w:rsidP="00415655">
      <w:pPr>
        <w:rPr>
          <w:sz w:val="16"/>
          <w:szCs w:val="16"/>
        </w:rPr>
      </w:pPr>
      <w:sdt>
        <w:sdtPr>
          <w:rPr>
            <w:sz w:val="16"/>
            <w:szCs w:val="16"/>
          </w:rPr>
          <w:id w:val="960851598"/>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sz w:val="16"/>
              <w:szCs w:val="16"/>
            </w:rPr>
            <w:t>☐</w:t>
          </w:r>
        </w:sdtContent>
      </w:sdt>
      <w:r w:rsidR="00415655" w:rsidRPr="00673B07">
        <w:rPr>
          <w:sz w:val="16"/>
          <w:szCs w:val="16"/>
        </w:rPr>
        <w:t xml:space="preserve"> Mehrfachproblematik</w:t>
      </w:r>
    </w:p>
    <w:p w14:paraId="599FBE16" w14:textId="01CED318" w:rsidR="00415655" w:rsidRPr="00673B07" w:rsidRDefault="00000000" w:rsidP="00415655">
      <w:pPr>
        <w:rPr>
          <w:sz w:val="16"/>
          <w:szCs w:val="16"/>
        </w:rPr>
      </w:pPr>
      <w:sdt>
        <w:sdtPr>
          <w:rPr>
            <w:sz w:val="16"/>
            <w:szCs w:val="16"/>
          </w:rPr>
          <w:id w:val="-289202392"/>
          <w14:checkbox>
            <w14:checked w14:val="0"/>
            <w14:checkedState w14:val="2612" w14:font="MS Gothic"/>
            <w14:uncheckedState w14:val="2610" w14:font="MS Gothic"/>
          </w14:checkbox>
        </w:sdtPr>
        <w:sdtContent>
          <w:r w:rsidR="000D3917">
            <w:rPr>
              <w:rFonts w:ascii="MS Gothic" w:eastAsia="MS Gothic" w:hAnsi="MS Gothic" w:hint="eastAsia"/>
              <w:sz w:val="16"/>
              <w:szCs w:val="16"/>
            </w:rPr>
            <w:t>☐</w:t>
          </w:r>
        </w:sdtContent>
      </w:sdt>
      <w:r w:rsidR="00415655" w:rsidRPr="00673B07">
        <w:rPr>
          <w:sz w:val="16"/>
          <w:szCs w:val="16"/>
        </w:rPr>
        <w:t xml:space="preserve"> Erkennbares Self Management-Defizit</w:t>
      </w:r>
    </w:p>
    <w:p w14:paraId="604C2550" w14:textId="77777777" w:rsidR="00415655" w:rsidRPr="00673B07" w:rsidRDefault="00000000" w:rsidP="00415655">
      <w:pPr>
        <w:rPr>
          <w:sz w:val="16"/>
          <w:szCs w:val="16"/>
        </w:rPr>
      </w:pPr>
      <w:sdt>
        <w:sdtPr>
          <w:rPr>
            <w:sz w:val="16"/>
            <w:szCs w:val="16"/>
          </w:rPr>
          <w:id w:val="1502006918"/>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sz w:val="16"/>
              <w:szCs w:val="16"/>
            </w:rPr>
            <w:t>☐</w:t>
          </w:r>
        </w:sdtContent>
      </w:sdt>
      <w:r w:rsidR="00415655" w:rsidRPr="00673B07">
        <w:rPr>
          <w:sz w:val="16"/>
          <w:szCs w:val="16"/>
        </w:rPr>
        <w:t xml:space="preserve"> Notwendigkeit von mehreren Leistungserbringern (komplexes Hilfesystem)</w:t>
      </w:r>
    </w:p>
    <w:p w14:paraId="6440474D" w14:textId="66446D65" w:rsidR="00415655" w:rsidRDefault="00000000" w:rsidP="00415655">
      <w:pPr>
        <w:rPr>
          <w:sz w:val="16"/>
          <w:szCs w:val="16"/>
        </w:rPr>
      </w:pPr>
      <w:sdt>
        <w:sdtPr>
          <w:rPr>
            <w:sz w:val="16"/>
            <w:szCs w:val="16"/>
          </w:rPr>
          <w:id w:val="1486750717"/>
          <w14:checkbox>
            <w14:checked w14:val="0"/>
            <w14:checkedState w14:val="2612" w14:font="MS Gothic"/>
            <w14:uncheckedState w14:val="2610" w14:font="MS Gothic"/>
          </w14:checkbox>
        </w:sdtPr>
        <w:sdtContent>
          <w:r w:rsidR="000D3917">
            <w:rPr>
              <w:rFonts w:ascii="MS Gothic" w:eastAsia="MS Gothic" w:hAnsi="MS Gothic" w:hint="eastAsia"/>
              <w:sz w:val="16"/>
              <w:szCs w:val="16"/>
            </w:rPr>
            <w:t>☐</w:t>
          </w:r>
        </w:sdtContent>
      </w:sdt>
      <w:r w:rsidR="00415655" w:rsidRPr="00673B07">
        <w:rPr>
          <w:sz w:val="16"/>
          <w:szCs w:val="16"/>
        </w:rPr>
        <w:t xml:space="preserve"> Kooperationsbereitschaft des/der TN (</w:t>
      </w:r>
      <w:proofErr w:type="spellStart"/>
      <w:r w:rsidR="00415655" w:rsidRPr="00673B07">
        <w:rPr>
          <w:sz w:val="16"/>
          <w:szCs w:val="16"/>
        </w:rPr>
        <w:t>Commitment</w:t>
      </w:r>
      <w:proofErr w:type="spellEnd"/>
      <w:r w:rsidR="00415655" w:rsidRPr="00673B07">
        <w:rPr>
          <w:sz w:val="16"/>
          <w:szCs w:val="16"/>
        </w:rPr>
        <w:t>)</w:t>
      </w:r>
    </w:p>
    <w:p w14:paraId="009D997E" w14:textId="77777777" w:rsidR="00415655" w:rsidRPr="00673B07" w:rsidRDefault="00415655" w:rsidP="00415655">
      <w:pPr>
        <w:rPr>
          <w:szCs w:val="20"/>
        </w:rPr>
      </w:pPr>
      <w:r w:rsidRPr="00673B07">
        <w:rPr>
          <w:szCs w:val="20"/>
        </w:rPr>
        <w:t>Ausschlusskriterien</w:t>
      </w:r>
    </w:p>
    <w:bookmarkStart w:id="23" w:name="_Administration_1"/>
    <w:bookmarkEnd w:id="23"/>
    <w:p w14:paraId="39163856" w14:textId="77777777" w:rsidR="00415655" w:rsidRPr="00673B07" w:rsidRDefault="00000000" w:rsidP="00415655">
      <w:pPr>
        <w:rPr>
          <w:sz w:val="16"/>
          <w:szCs w:val="16"/>
        </w:rPr>
      </w:pPr>
      <w:sdt>
        <w:sdtPr>
          <w:rPr>
            <w:sz w:val="16"/>
            <w:szCs w:val="16"/>
          </w:rPr>
          <w:id w:val="-1226993161"/>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sz w:val="16"/>
              <w:szCs w:val="16"/>
            </w:rPr>
            <w:t>☐</w:t>
          </w:r>
        </w:sdtContent>
      </w:sdt>
      <w:r w:rsidR="00415655" w:rsidRPr="00673B07">
        <w:rPr>
          <w:sz w:val="16"/>
          <w:szCs w:val="16"/>
        </w:rPr>
        <w:t xml:space="preserve"> psychische Schwierigkeiten, die eine mittelfristige Berufsintegration unrealistisch machen</w:t>
      </w:r>
    </w:p>
    <w:p w14:paraId="247C129D" w14:textId="77777777" w:rsidR="00415655" w:rsidRPr="00673B07" w:rsidRDefault="00000000" w:rsidP="00415655">
      <w:pPr>
        <w:rPr>
          <w:sz w:val="16"/>
          <w:szCs w:val="16"/>
        </w:rPr>
      </w:pPr>
      <w:sdt>
        <w:sdtPr>
          <w:rPr>
            <w:sz w:val="16"/>
            <w:szCs w:val="16"/>
          </w:rPr>
          <w:id w:val="-673581398"/>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sz w:val="16"/>
              <w:szCs w:val="16"/>
            </w:rPr>
            <w:t>☐</w:t>
          </w:r>
        </w:sdtContent>
      </w:sdt>
      <w:r w:rsidR="00415655" w:rsidRPr="00673B07">
        <w:rPr>
          <w:sz w:val="16"/>
          <w:szCs w:val="16"/>
        </w:rPr>
        <w:t xml:space="preserve"> ausgeprägte Gewaltthematik</w:t>
      </w:r>
    </w:p>
    <w:p w14:paraId="46E2C808" w14:textId="77777777" w:rsidR="00415655" w:rsidRPr="00673B07" w:rsidRDefault="00000000" w:rsidP="00415655">
      <w:pPr>
        <w:rPr>
          <w:sz w:val="16"/>
          <w:szCs w:val="16"/>
        </w:rPr>
      </w:pPr>
      <w:sdt>
        <w:sdtPr>
          <w:rPr>
            <w:sz w:val="16"/>
            <w:szCs w:val="16"/>
          </w:rPr>
          <w:id w:val="670917830"/>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sz w:val="16"/>
              <w:szCs w:val="16"/>
            </w:rPr>
            <w:t>☐</w:t>
          </w:r>
        </w:sdtContent>
      </w:sdt>
      <w:r w:rsidR="00415655" w:rsidRPr="00673B07">
        <w:rPr>
          <w:sz w:val="16"/>
          <w:szCs w:val="16"/>
        </w:rPr>
        <w:t xml:space="preserve"> sehr starke Suchtthematik</w:t>
      </w:r>
    </w:p>
    <w:p w14:paraId="0520C130" w14:textId="77777777" w:rsidR="00415655" w:rsidRPr="00673B07" w:rsidRDefault="00415655" w:rsidP="00415655">
      <w:pPr>
        <w:pStyle w:val="berschrift1"/>
        <w:rPr>
          <w:rFonts w:asciiTheme="minorHAnsi" w:hAnsiTheme="minorHAnsi"/>
        </w:rPr>
        <w:sectPr w:rsidR="00415655" w:rsidRPr="00673B07" w:rsidSect="007A291A">
          <w:type w:val="continuous"/>
          <w:pgSz w:w="11900" w:h="16840"/>
          <w:pgMar w:top="2127" w:right="1134" w:bottom="1134" w:left="1418" w:header="850" w:footer="0" w:gutter="0"/>
          <w:cols w:num="2" w:space="708"/>
          <w:titlePg/>
          <w:docGrid w:linePitch="360"/>
        </w:sectPr>
      </w:pPr>
    </w:p>
    <w:p w14:paraId="3970214B" w14:textId="019D332A" w:rsidR="00415655" w:rsidRPr="00673B07" w:rsidRDefault="00415655" w:rsidP="00415655">
      <w:pPr>
        <w:pStyle w:val="berschrift1"/>
        <w:rPr>
          <w:rFonts w:asciiTheme="minorHAnsi" w:hAnsiTheme="minorHAnsi"/>
        </w:rPr>
      </w:pPr>
      <w:r w:rsidRPr="00673B07">
        <w:rPr>
          <w:rFonts w:asciiTheme="minorHAnsi" w:hAnsiTheme="minorHAnsi"/>
        </w:rPr>
        <w:br w:type="page"/>
      </w:r>
      <w:r w:rsidRPr="00673B07">
        <w:rPr>
          <w:rFonts w:asciiTheme="minorHAnsi" w:hAnsiTheme="minorHAnsi"/>
        </w:rPr>
        <w:lastRenderedPageBreak/>
        <w:t>Administration</w:t>
      </w:r>
    </w:p>
    <w:p w14:paraId="1DBA1895" w14:textId="77777777" w:rsidR="00415655" w:rsidRPr="00673B07" w:rsidRDefault="00415655" w:rsidP="00415655">
      <w:pPr>
        <w:pStyle w:val="berschrift2"/>
        <w:tabs>
          <w:tab w:val="left" w:pos="3969"/>
        </w:tabs>
        <w:rPr>
          <w:rFonts w:asciiTheme="minorHAnsi" w:hAnsiTheme="minorHAnsi"/>
        </w:rPr>
      </w:pPr>
      <w:bookmarkStart w:id="24" w:name="_Toc519611547"/>
      <w:r w:rsidRPr="00673B07">
        <w:rPr>
          <w:rFonts w:asciiTheme="minorHAnsi" w:hAnsiTheme="minorHAnsi"/>
        </w:rPr>
        <w:t>Programm</w:t>
      </w:r>
      <w:bookmarkEnd w:id="24"/>
    </w:p>
    <w:p w14:paraId="074DD9E9" w14:textId="77777777" w:rsidR="00415655" w:rsidRPr="00673B07" w:rsidRDefault="00415655" w:rsidP="00415655">
      <w:pPr>
        <w:pStyle w:val="Listenabsatz"/>
        <w:numPr>
          <w:ilvl w:val="0"/>
          <w:numId w:val="1"/>
        </w:numPr>
        <w:tabs>
          <w:tab w:val="left" w:pos="3969"/>
        </w:tabs>
        <w:spacing w:line="276" w:lineRule="auto"/>
      </w:pPr>
      <w:bookmarkStart w:id="25" w:name="_Hlk519617367"/>
      <w:r w:rsidRPr="00673B07">
        <w:t>Erstgespräch:</w:t>
      </w:r>
      <w:r w:rsidRPr="00673B07">
        <w:tab/>
      </w:r>
      <w:proofErr w:type="spellStart"/>
      <w:r w:rsidRPr="00673B07">
        <w:t>xx.</w:t>
      </w:r>
      <w:proofErr w:type="gramStart"/>
      <w:r w:rsidRPr="00673B07">
        <w:t>xx.xxxx</w:t>
      </w:r>
      <w:proofErr w:type="spellEnd"/>
      <w:proofErr w:type="gramEnd"/>
    </w:p>
    <w:p w14:paraId="50AD6196" w14:textId="77777777" w:rsidR="00415655" w:rsidRPr="00673B07" w:rsidRDefault="00415655" w:rsidP="00415655">
      <w:pPr>
        <w:pStyle w:val="Listenabsatz"/>
        <w:numPr>
          <w:ilvl w:val="0"/>
          <w:numId w:val="1"/>
        </w:numPr>
        <w:tabs>
          <w:tab w:val="left" w:pos="3969"/>
        </w:tabs>
        <w:spacing w:line="276" w:lineRule="auto"/>
      </w:pPr>
      <w:r w:rsidRPr="00673B07">
        <w:t>Eintritt FuturX:</w:t>
      </w:r>
      <w:r w:rsidRPr="00673B07">
        <w:tab/>
      </w:r>
      <w:proofErr w:type="spellStart"/>
      <w:r w:rsidRPr="00673B07">
        <w:t>xx.</w:t>
      </w:r>
      <w:proofErr w:type="gramStart"/>
      <w:r w:rsidRPr="00673B07">
        <w:t>xx.xxxx</w:t>
      </w:r>
      <w:proofErr w:type="spellEnd"/>
      <w:proofErr w:type="gramEnd"/>
    </w:p>
    <w:p w14:paraId="26859C33" w14:textId="77777777" w:rsidR="00415655" w:rsidRDefault="00415655" w:rsidP="00415655">
      <w:pPr>
        <w:pStyle w:val="Listenabsatz"/>
        <w:numPr>
          <w:ilvl w:val="0"/>
          <w:numId w:val="1"/>
        </w:numPr>
        <w:tabs>
          <w:tab w:val="left" w:pos="3969"/>
        </w:tabs>
        <w:spacing w:line="276" w:lineRule="auto"/>
      </w:pPr>
      <w:r w:rsidRPr="00673B07">
        <w:t>Abklärungsmonat:</w:t>
      </w:r>
      <w:r w:rsidRPr="00673B07">
        <w:tab/>
      </w:r>
      <w:proofErr w:type="spellStart"/>
      <w:r w:rsidRPr="00673B07">
        <w:t>xx.</w:t>
      </w:r>
      <w:proofErr w:type="gramStart"/>
      <w:r w:rsidRPr="00673B07">
        <w:t>xx.xxxx</w:t>
      </w:r>
      <w:proofErr w:type="spellEnd"/>
      <w:proofErr w:type="gramEnd"/>
      <w:r w:rsidRPr="00673B07">
        <w:t xml:space="preserve"> – </w:t>
      </w:r>
      <w:proofErr w:type="spellStart"/>
      <w:r w:rsidRPr="00673B07">
        <w:t>xx.</w:t>
      </w:r>
      <w:proofErr w:type="gramStart"/>
      <w:r w:rsidRPr="00673B07">
        <w:t>xx.xxxx</w:t>
      </w:r>
      <w:proofErr w:type="spellEnd"/>
      <w:proofErr w:type="gramEnd"/>
    </w:p>
    <w:p w14:paraId="6EC608CC" w14:textId="77777777" w:rsidR="00415655" w:rsidRPr="00673B07" w:rsidRDefault="00415655" w:rsidP="00415655">
      <w:pPr>
        <w:pStyle w:val="Listenabsatz"/>
        <w:numPr>
          <w:ilvl w:val="0"/>
          <w:numId w:val="1"/>
        </w:numPr>
        <w:tabs>
          <w:tab w:val="left" w:pos="3969"/>
        </w:tabs>
        <w:spacing w:line="276" w:lineRule="auto"/>
      </w:pPr>
      <w:r>
        <w:t>Lehrvorbereitung x Halbtage/Tage:</w:t>
      </w:r>
      <w:r>
        <w:tab/>
      </w:r>
      <w:proofErr w:type="spellStart"/>
      <w:r>
        <w:t>xx.</w:t>
      </w:r>
      <w:proofErr w:type="gramStart"/>
      <w:r>
        <w:t>xx.xxxx</w:t>
      </w:r>
      <w:proofErr w:type="spellEnd"/>
      <w:proofErr w:type="gramEnd"/>
      <w:r>
        <w:t xml:space="preserve"> – </w:t>
      </w:r>
      <w:proofErr w:type="spellStart"/>
      <w:r>
        <w:t>xx.</w:t>
      </w:r>
      <w:proofErr w:type="gramStart"/>
      <w:r>
        <w:t>xx.xxxx</w:t>
      </w:r>
      <w:proofErr w:type="spellEnd"/>
      <w:proofErr w:type="gramEnd"/>
    </w:p>
    <w:p w14:paraId="3E4C63C2" w14:textId="77777777" w:rsidR="00415655" w:rsidRPr="00673B07" w:rsidRDefault="00415655" w:rsidP="00415655">
      <w:pPr>
        <w:pStyle w:val="Listenabsatz"/>
        <w:numPr>
          <w:ilvl w:val="0"/>
          <w:numId w:val="1"/>
        </w:numPr>
        <w:tabs>
          <w:tab w:val="left" w:pos="3969"/>
        </w:tabs>
        <w:spacing w:line="276" w:lineRule="auto"/>
      </w:pPr>
      <w:r w:rsidRPr="00673B07">
        <w:t>Austritt:</w:t>
      </w:r>
      <w:r w:rsidRPr="00673B07">
        <w:tab/>
      </w:r>
      <w:proofErr w:type="spellStart"/>
      <w:r w:rsidRPr="00673B07">
        <w:t>xx.</w:t>
      </w:r>
      <w:proofErr w:type="gramStart"/>
      <w:r w:rsidRPr="00673B07">
        <w:t>xx.xxxx</w:t>
      </w:r>
      <w:proofErr w:type="spellEnd"/>
      <w:proofErr w:type="gramEnd"/>
    </w:p>
    <w:bookmarkEnd w:id="25"/>
    <w:p w14:paraId="139BE7D0" w14:textId="77777777" w:rsidR="00415655" w:rsidRPr="00673B07" w:rsidRDefault="00415655" w:rsidP="00415655">
      <w:pPr>
        <w:pStyle w:val="berschrift2"/>
        <w:rPr>
          <w:rFonts w:asciiTheme="minorHAnsi" w:hAnsiTheme="minorHAnsi"/>
        </w:rPr>
      </w:pPr>
      <w:r w:rsidRPr="00673B07">
        <w:rPr>
          <w:rFonts w:asciiTheme="minorHAnsi" w:hAnsiTheme="minorHAnsi"/>
        </w:rPr>
        <w:t>Präsenz</w:t>
      </w:r>
    </w:p>
    <w:p w14:paraId="5F18E456" w14:textId="77777777" w:rsidR="00415655" w:rsidRPr="00673B07" w:rsidRDefault="00415655" w:rsidP="00415655">
      <w:pPr>
        <w:tabs>
          <w:tab w:val="left" w:pos="3969"/>
        </w:tabs>
      </w:pPr>
      <w:bookmarkStart w:id="26" w:name="_Hlk519617394"/>
      <w:r w:rsidRPr="00673B07">
        <w:rPr>
          <w:noProof/>
        </w:rPr>
        <w:drawing>
          <wp:inline distT="0" distB="0" distL="0" distR="0" wp14:anchorId="1360F4F8" wp14:editId="09A29175">
            <wp:extent cx="5486400" cy="1838325"/>
            <wp:effectExtent l="0" t="0" r="0" b="9525"/>
            <wp:docPr id="1549856476" name="Diagramm 15498564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FCA5E9" w14:textId="77777777" w:rsidR="00415655" w:rsidRPr="00673B07" w:rsidRDefault="00415655" w:rsidP="00415655">
      <w:pPr>
        <w:tabs>
          <w:tab w:val="left" w:pos="3969"/>
        </w:tabs>
      </w:pPr>
      <w:r w:rsidRPr="00673B07">
        <w:br w:type="page"/>
      </w:r>
    </w:p>
    <w:bookmarkEnd w:id="26"/>
    <w:p w14:paraId="01E008C9" w14:textId="6F75C058" w:rsidR="00932B37" w:rsidRDefault="00932B37">
      <w:pPr>
        <w:spacing w:line="240" w:lineRule="auto"/>
      </w:pPr>
    </w:p>
    <w:p w14:paraId="64BB15D8" w14:textId="77777777" w:rsidR="00415655" w:rsidRPr="00673B07" w:rsidRDefault="00415655" w:rsidP="00415655">
      <w:pPr>
        <w:pStyle w:val="berschrift2"/>
        <w:tabs>
          <w:tab w:val="left" w:pos="3969"/>
        </w:tabs>
        <w:rPr>
          <w:rFonts w:asciiTheme="minorHAnsi" w:hAnsiTheme="minorHAnsi"/>
        </w:rPr>
      </w:pPr>
      <w:r w:rsidRPr="00673B07">
        <w:rPr>
          <w:rFonts w:asciiTheme="minorHAnsi" w:hAnsiTheme="minorHAnsi"/>
        </w:rPr>
        <w:t>Austrittsstatistik:</w:t>
      </w:r>
    </w:p>
    <w:p w14:paraId="7841F6E7" w14:textId="77777777" w:rsidR="00415655" w:rsidRPr="00673B07" w:rsidRDefault="00415655" w:rsidP="00415655">
      <w:r w:rsidRPr="00673B07">
        <w:t xml:space="preserve">Austrittsstatistik vom </w:t>
      </w:r>
      <w:proofErr w:type="spellStart"/>
      <w:r w:rsidRPr="00673B07">
        <w:t>xx.</w:t>
      </w:r>
      <w:proofErr w:type="gramStart"/>
      <w:r w:rsidRPr="00673B07">
        <w:t>xx.xxxx</w:t>
      </w:r>
      <w:proofErr w:type="spellEnd"/>
      <w:proofErr w:type="gramEnd"/>
      <w:r w:rsidRPr="00673B07">
        <w:t xml:space="preserve"> / NN</w:t>
      </w:r>
    </w:p>
    <w:p w14:paraId="15A9EA4A" w14:textId="77777777" w:rsidR="00415655" w:rsidRPr="00673B07" w:rsidRDefault="00415655" w:rsidP="00415655">
      <w:r w:rsidRPr="00673B07">
        <w:t>Für AIP und SEMO</w:t>
      </w:r>
    </w:p>
    <w:p w14:paraId="328DE1CA" w14:textId="77777777" w:rsidR="00415655" w:rsidRPr="00673B07" w:rsidRDefault="00415655" w:rsidP="00415655">
      <w:pPr>
        <w:pStyle w:val="Listenabsatz"/>
        <w:numPr>
          <w:ilvl w:val="0"/>
          <w:numId w:val="11"/>
        </w:numPr>
        <w:spacing w:line="276" w:lineRule="auto"/>
      </w:pPr>
      <w:r w:rsidRPr="00673B07">
        <w:t>Letzte Tätigkeit vor FuturX</w:t>
      </w:r>
    </w:p>
    <w:sdt>
      <w:sdtPr>
        <w:alias w:val="letzte Tätigkeit vor FuturX"/>
        <w:tag w:val="letzte Tätigkeit vor FuturX"/>
        <w:id w:val="-411693291"/>
        <w:placeholder>
          <w:docPart w:val="E5DE689989A0492CA627BA09C6CBD24B"/>
        </w:placeholder>
        <w:showingPlcHdr/>
        <w:dropDownList>
          <w:listItem w:value="Wählen Sie ein Element aus."/>
          <w:listItem w:displayText="Obligatorische Schule" w:value="Obligatorische Schule"/>
          <w:listItem w:displayText="Brückenangebote" w:value="Brückenangebote"/>
          <w:listItem w:displayText="Erwerbstätigkeit" w:value="Erwerbstätigkeit"/>
          <w:listItem w:displayText="Lehrvertragsauflösung" w:value="Lehrvertragsauflösung"/>
          <w:listItem w:displayText="Abbruch Gymnasium / FMS" w:value="Abbruch Gymnasium / FMS"/>
          <w:listItem w:displayText="Sprachaufenthalt" w:value="Sprachaufenthalt"/>
          <w:listItem w:displayText="Praktikum" w:value="Praktikum"/>
          <w:listItem w:displayText="anderes SEMO" w:value="anderes SEMO"/>
          <w:listItem w:displayText="Andere Ausbildung" w:value="Andere Ausbildung"/>
        </w:dropDownList>
      </w:sdtPr>
      <w:sdtContent>
        <w:p w14:paraId="081BD21C" w14:textId="77777777" w:rsidR="00415655" w:rsidRPr="00673B07" w:rsidRDefault="00415655" w:rsidP="00415655">
          <w:pPr>
            <w:ind w:firstLine="709"/>
          </w:pPr>
          <w:r w:rsidRPr="00673B07">
            <w:rPr>
              <w:rStyle w:val="Platzhaltertext"/>
            </w:rPr>
            <w:t>Wählen Sie ein Element aus.</w:t>
          </w:r>
        </w:p>
      </w:sdtContent>
    </w:sdt>
    <w:p w14:paraId="2E5839D7" w14:textId="77777777" w:rsidR="00415655" w:rsidRPr="00673B07" w:rsidRDefault="00415655" w:rsidP="00415655">
      <w:r w:rsidRPr="00673B07">
        <w:t>Für AIP</w:t>
      </w:r>
    </w:p>
    <w:p w14:paraId="09AFB364" w14:textId="77777777" w:rsidR="00415655" w:rsidRPr="00673B07" w:rsidRDefault="00415655" w:rsidP="00415655">
      <w:pPr>
        <w:pStyle w:val="Listenabsatz"/>
        <w:numPr>
          <w:ilvl w:val="0"/>
          <w:numId w:val="11"/>
        </w:numPr>
        <w:spacing w:line="276" w:lineRule="auto"/>
      </w:pPr>
      <w:proofErr w:type="gramStart"/>
      <w:r w:rsidRPr="00673B07">
        <w:t>AIP Austrittsgründe</w:t>
      </w:r>
      <w:proofErr w:type="gramEnd"/>
    </w:p>
    <w:sdt>
      <w:sdtPr>
        <w:alias w:val="AIP: Austrittsgründe"/>
        <w:tag w:val="AIP: Austrittsgründe"/>
        <w:id w:val="-1284806920"/>
        <w:placeholder>
          <w:docPart w:val="A56C8141D35F4340B9D5072702D4561F"/>
        </w:placeholder>
        <w:showingPlcHdr/>
        <w:dropDownList>
          <w:listItem w:value="Wählen Sie ein Element aus."/>
          <w:listItem w:displayText="Berufsliche Grundausbildung EBA" w:value="Berufsliche Grundausbildung EBA"/>
          <w:listItem w:displayText="Berufsliche Grundausbildung EFZ" w:value="Berufsliche Grundausbildung EFZ"/>
          <w:listItem w:displayText="Temporäre Anstellung" w:value="Temporäre Anstellung"/>
          <w:listItem w:displayText="Praktikum" w:value="Praktikum"/>
          <w:listItem w:displayText="Krankheit / Unfall" w:value="Krankheit / Unfall"/>
          <w:listItem w:displayText="Abmeldung seitens Sozialamt" w:value="Abmeldung seitens Sozialamt"/>
          <w:listItem w:displayText="Disziplinarische Probleme" w:value="Disziplinarische Probleme"/>
          <w:listItem w:displayText="Regulärer Austritt ohne Stelle" w:value="Regulärer Austritt ohne Stelle"/>
          <w:listItem w:displayText="Andere Gründe" w:value="Andere Gründe"/>
        </w:dropDownList>
      </w:sdtPr>
      <w:sdtContent>
        <w:p w14:paraId="3481C557" w14:textId="77777777" w:rsidR="00415655" w:rsidRPr="00673B07" w:rsidRDefault="00415655" w:rsidP="00415655">
          <w:pPr>
            <w:ind w:left="709"/>
          </w:pPr>
          <w:r w:rsidRPr="00673B07">
            <w:rPr>
              <w:rStyle w:val="Platzhaltertext"/>
            </w:rPr>
            <w:t>Wählen Sie ein Element aus.</w:t>
          </w:r>
        </w:p>
      </w:sdtContent>
    </w:sdt>
    <w:p w14:paraId="717C756A" w14:textId="77777777" w:rsidR="00415655" w:rsidRPr="00673B07" w:rsidRDefault="00415655" w:rsidP="00415655">
      <w:r w:rsidRPr="00673B07">
        <w:tab/>
        <w:t>Falls andere Gründe, welche:</w:t>
      </w:r>
    </w:p>
    <w:p w14:paraId="4EB16967" w14:textId="77777777" w:rsidR="00415655" w:rsidRPr="00673B07" w:rsidRDefault="00415655" w:rsidP="00415655">
      <w:r w:rsidRPr="00673B07">
        <w:t>Für SEMO</w:t>
      </w:r>
    </w:p>
    <w:p w14:paraId="0725850A" w14:textId="77777777" w:rsidR="00415655" w:rsidRPr="00673B07" w:rsidRDefault="00415655" w:rsidP="00415655">
      <w:pPr>
        <w:pStyle w:val="Listenabsatz"/>
        <w:numPr>
          <w:ilvl w:val="0"/>
          <w:numId w:val="11"/>
        </w:numPr>
        <w:spacing w:line="276" w:lineRule="auto"/>
      </w:pPr>
      <w:r w:rsidRPr="00673B07">
        <w:t>SEMO-Austrittsgründe (muss für jeden Semo-Austritt separat geführt werden)</w:t>
      </w:r>
    </w:p>
    <w:p w14:paraId="456D8455" w14:textId="77777777" w:rsidR="00415655" w:rsidRPr="00673B07" w:rsidRDefault="00415655" w:rsidP="00415655">
      <w:pPr>
        <w:pStyle w:val="Listenabsatz"/>
        <w:spacing w:line="276" w:lineRule="auto"/>
      </w:pPr>
      <w:r w:rsidRPr="00673B07">
        <w:t xml:space="preserve">! es muss zwischen Option 1 oder 2 gewählt </w:t>
      </w:r>
      <w:proofErr w:type="gramStart"/>
      <w:r w:rsidRPr="00673B07">
        <w:t>werden !</w:t>
      </w:r>
      <w:proofErr w:type="gramEnd"/>
    </w:p>
    <w:p w14:paraId="157A9775" w14:textId="77777777" w:rsidR="00415655" w:rsidRPr="00673B07" w:rsidRDefault="00415655" w:rsidP="00415655">
      <w:pPr>
        <w:pStyle w:val="Listenabsatz"/>
        <w:spacing w:line="276" w:lineRule="auto"/>
      </w:pPr>
    </w:p>
    <w:p w14:paraId="1B113088" w14:textId="77777777" w:rsidR="00415655" w:rsidRPr="00673B07" w:rsidRDefault="00415655" w:rsidP="00415655">
      <w:pPr>
        <w:pStyle w:val="Listenabsatz"/>
        <w:spacing w:line="276" w:lineRule="auto"/>
        <w:ind w:left="1418"/>
      </w:pPr>
      <w:r w:rsidRPr="00673B07">
        <w:t>Option1: Abmeldung vom Programm und von der ALV:</w:t>
      </w:r>
    </w:p>
    <w:p w14:paraId="7D7FA0C0" w14:textId="77777777" w:rsidR="00415655" w:rsidRPr="00673B07" w:rsidRDefault="00415655" w:rsidP="00415655">
      <w:pPr>
        <w:pStyle w:val="Listenabsatz"/>
        <w:spacing w:line="276" w:lineRule="auto"/>
        <w:ind w:left="1418"/>
      </w:pPr>
      <w:r w:rsidRPr="00673B07">
        <w:t xml:space="preserve">Austrittsgrund: </w:t>
      </w:r>
      <w:sdt>
        <w:sdtPr>
          <w:alias w:val="Austritt Semo und ALV"/>
          <w:tag w:val="Austritt"/>
          <w:id w:val="-1649663420"/>
          <w:placeholder>
            <w:docPart w:val="600258A8C2F24D18924597F006F4086B"/>
          </w:placeholder>
          <w:showingPlcHdr/>
          <w:dropDownList>
            <w:listItem w:value="Wählen Sie ein Element aus."/>
            <w:listItem w:displayText="Ablauf Rahmenfrist / Taggeldanspruch während des Programms" w:value="Ablauf Rahmenfrist / Taggeldanspruch während des Programms"/>
            <w:listItem w:displayText="Berufliche Grundbildung EFZ" w:value="Berufliche Grundbildung EFZ"/>
            <w:listItem w:displayText="Berufliche Grundbildung EBA" w:value="Berufliche Grundbildung EBA"/>
            <w:listItem w:displayText="Andere Ausbildungen (Schulen, ect)" w:value="Andere Ausbildungen (Schulen, ect)"/>
            <w:listItem w:displayText="Arbeitsstelle" w:value="Arbeitsstelle"/>
            <w:listItem w:displayText="Praktikum" w:value="Praktikum"/>
            <w:listItem w:displayText="Sprachaufenthalt" w:value="Sprachaufenthalt"/>
            <w:listItem w:displayText="Abmeldung während des Programms infolge anderer Gründe" w:value="Abmeldung während des Programms infolge anderer Gründe"/>
          </w:dropDownList>
        </w:sdtPr>
        <w:sdtContent>
          <w:r w:rsidRPr="00673B07">
            <w:rPr>
              <w:rStyle w:val="Platzhaltertext"/>
            </w:rPr>
            <w:t>Wählen Sie ein Element aus.</w:t>
          </w:r>
        </w:sdtContent>
      </w:sdt>
    </w:p>
    <w:p w14:paraId="2446F3AB" w14:textId="77777777" w:rsidR="00415655" w:rsidRPr="00673B07" w:rsidRDefault="00415655" w:rsidP="00415655">
      <w:pPr>
        <w:pStyle w:val="Listenabsatz"/>
        <w:spacing w:line="276" w:lineRule="auto"/>
        <w:ind w:left="1418"/>
      </w:pPr>
      <w:r w:rsidRPr="00673B07">
        <w:t>Falls andere Gründe, welche:</w:t>
      </w:r>
    </w:p>
    <w:p w14:paraId="50FE9BCC" w14:textId="77777777" w:rsidR="00415655" w:rsidRPr="00673B07" w:rsidRDefault="00415655" w:rsidP="00415655">
      <w:pPr>
        <w:pStyle w:val="Listenabsatz"/>
        <w:spacing w:line="276" w:lineRule="auto"/>
        <w:ind w:left="1418"/>
      </w:pPr>
    </w:p>
    <w:p w14:paraId="52ABAF2F" w14:textId="77777777" w:rsidR="00415655" w:rsidRPr="00673B07" w:rsidRDefault="00415655" w:rsidP="00415655">
      <w:pPr>
        <w:pStyle w:val="Listenabsatz"/>
        <w:spacing w:line="276" w:lineRule="auto"/>
        <w:ind w:left="1418"/>
      </w:pPr>
      <w:r w:rsidRPr="00673B07">
        <w:t>Option2: Abmeldung vom Programm und Verbleib in der ALV:</w:t>
      </w:r>
    </w:p>
    <w:p w14:paraId="1F6C8241" w14:textId="77777777" w:rsidR="00415655" w:rsidRPr="00673B07" w:rsidRDefault="00415655" w:rsidP="00415655">
      <w:pPr>
        <w:pStyle w:val="Listenabsatz"/>
        <w:spacing w:line="276" w:lineRule="auto"/>
        <w:ind w:left="1418"/>
      </w:pPr>
      <w:r w:rsidRPr="00673B07">
        <w:t xml:space="preserve">Austrittsgrund: </w:t>
      </w:r>
      <w:sdt>
        <w:sdtPr>
          <w:alias w:val="Austritt Semo, Verbleib ALV"/>
          <w:tag w:val="Austritt"/>
          <w:id w:val="1136461295"/>
          <w:placeholder>
            <w:docPart w:val="3240894B70814729ACBDE9DC75A32973"/>
          </w:placeholder>
          <w:showingPlcHdr/>
          <w:dropDownList>
            <w:listItem w:value="Wählen Sie ein Element aus."/>
            <w:listItem w:displayText="Übertritt PE (Praxiseinsatz)" w:value="Übertritt PE (Praxiseinsatz)"/>
            <w:listItem w:displayText="Unfall während Programm" w:value="Unfall während Programm"/>
            <w:listItem w:displayText="Wechsel in andereres Angebot (SEMO, AMM)" w:value="Wechsel in andereres Angebot (SEMO, AMM)"/>
            <w:listItem w:displayText="Zwischenverdienst, länger als ein Monat in sich abgeschlossen" w:value="Zwischenverdienst, länger als ein Monat in sich abgeschlossen"/>
            <w:listItem w:displayText="Abmeldung während Programm durch Personalberater:in" w:value="Abmeldung während Programm durch Personalberater:in"/>
            <w:listItem w:displayText="Weiterhin arbeitslos nach Programmende" w:value="Weiterhin arbeitslos nach Programmende"/>
          </w:dropDownList>
        </w:sdtPr>
        <w:sdtContent>
          <w:r w:rsidRPr="00673B07">
            <w:rPr>
              <w:rStyle w:val="Platzhaltertext"/>
            </w:rPr>
            <w:t>Wählen Sie ein Element aus.</w:t>
          </w:r>
        </w:sdtContent>
      </w:sdt>
    </w:p>
    <w:p w14:paraId="20CDCBD6" w14:textId="77777777" w:rsidR="00415655" w:rsidRPr="00673B07" w:rsidRDefault="00415655" w:rsidP="00415655">
      <w:pPr>
        <w:pStyle w:val="Listenabsatz"/>
        <w:spacing w:line="276" w:lineRule="auto"/>
        <w:ind w:left="1418"/>
      </w:pPr>
      <w:r w:rsidRPr="00673B07">
        <w:t>Falls andere Gründe, welche:</w:t>
      </w:r>
    </w:p>
    <w:p w14:paraId="12118A84" w14:textId="77777777" w:rsidR="00415655" w:rsidRPr="00673B07" w:rsidRDefault="00415655" w:rsidP="00415655"/>
    <w:p w14:paraId="45FB9F27" w14:textId="77777777" w:rsidR="00415655" w:rsidRPr="00673B07" w:rsidRDefault="00415655" w:rsidP="00415655">
      <w:r w:rsidRPr="00673B07">
        <w:t xml:space="preserve">Für </w:t>
      </w:r>
      <w:proofErr w:type="spellStart"/>
      <w:r w:rsidRPr="00673B07">
        <w:t>Daf</w:t>
      </w:r>
      <w:proofErr w:type="spellEnd"/>
    </w:p>
    <w:p w14:paraId="611573A8" w14:textId="77777777" w:rsidR="00415655" w:rsidRPr="00673B07" w:rsidRDefault="00415655" w:rsidP="00415655">
      <w:pPr>
        <w:pStyle w:val="Listenabsatz"/>
        <w:numPr>
          <w:ilvl w:val="0"/>
          <w:numId w:val="11"/>
        </w:numPr>
        <w:spacing w:line="276" w:lineRule="auto"/>
      </w:pPr>
      <w:r w:rsidRPr="00673B07">
        <w:t>Sprachvoraussetzungen bei Eintritt FuturX</w:t>
      </w:r>
    </w:p>
    <w:sdt>
      <w:sdtPr>
        <w:alias w:val="Daf: Sprachniveau"/>
        <w:tag w:val="Daf: Sprachniveau"/>
        <w:id w:val="-1506271349"/>
        <w:placeholder>
          <w:docPart w:val="8DEEB065BB604AFEB8074128887067FC"/>
        </w:placeholder>
        <w:showingPlcHdr/>
        <w:dropDownList>
          <w:listItem w:value="Wählen Sie ein Element aus."/>
          <w:listItem w:displayText="B2-Diplom" w:value="B2-Diplom"/>
          <w:listItem w:displayText="B1-Diplom" w:value="B1-Diplom"/>
          <w:listItem w:displayText="A2-Diplom" w:value="A2-Diplom"/>
          <w:listItem w:displayText="A1-Diplom" w:value="A1-Diplom"/>
        </w:dropDownList>
      </w:sdtPr>
      <w:sdtContent>
        <w:p w14:paraId="0F02E1BB" w14:textId="77777777" w:rsidR="00415655" w:rsidRPr="00673B07" w:rsidRDefault="00415655" w:rsidP="00415655">
          <w:pPr>
            <w:ind w:left="709"/>
          </w:pPr>
          <w:r w:rsidRPr="00673B07">
            <w:rPr>
              <w:rStyle w:val="Platzhaltertext"/>
            </w:rPr>
            <w:t>Wählen Sie ein Element aus.</w:t>
          </w:r>
        </w:p>
      </w:sdtContent>
    </w:sdt>
    <w:p w14:paraId="7C9A7369" w14:textId="77777777" w:rsidR="00415655" w:rsidRPr="00673B07" w:rsidRDefault="00415655" w:rsidP="00415655">
      <w:pPr>
        <w:pStyle w:val="Listenabsatz"/>
        <w:numPr>
          <w:ilvl w:val="0"/>
          <w:numId w:val="11"/>
        </w:numPr>
        <w:spacing w:line="276" w:lineRule="auto"/>
      </w:pPr>
      <w:r w:rsidRPr="00673B07">
        <w:t xml:space="preserve">Zielsetzung </w:t>
      </w:r>
      <w:proofErr w:type="spellStart"/>
      <w:r w:rsidRPr="00673B07">
        <w:t>Daf</w:t>
      </w:r>
      <w:proofErr w:type="spellEnd"/>
      <w:r w:rsidRPr="00673B07">
        <w:t xml:space="preserve"> bei Eintritt FuturX</w:t>
      </w:r>
    </w:p>
    <w:sdt>
      <w:sdtPr>
        <w:alias w:val="Daf: Zielsetzung"/>
        <w:tag w:val="Daf: Zielsetzung"/>
        <w:id w:val="1904177687"/>
        <w:placeholder>
          <w:docPart w:val="A6781BA1DD2A42E89A02C676E6794FF1"/>
        </w:placeholder>
        <w:showingPlcHdr/>
        <w:dropDownList>
          <w:listItem w:value="Wählen Sie ein Element aus."/>
          <w:listItem w:displayText="Praktikumssuche" w:value="Praktikumssuche"/>
          <w:listItem w:displayText="Invol / Perspektivenkurs" w:value="Invol / Perspektivenkurs"/>
          <w:listItem w:displayText="EBA" w:value="EBA"/>
          <w:listItem w:displayText="EFZ" w:value="EFZ"/>
          <w:listItem w:displayText="erfolgreicher Lehrabschluss" w:value="erfolgreicher Lehrabschluss"/>
        </w:dropDownList>
      </w:sdtPr>
      <w:sdtContent>
        <w:p w14:paraId="4C4A70FD" w14:textId="77777777" w:rsidR="00415655" w:rsidRPr="00673B07" w:rsidRDefault="00415655" w:rsidP="00415655">
          <w:pPr>
            <w:ind w:left="709"/>
          </w:pPr>
          <w:r w:rsidRPr="00673B07">
            <w:rPr>
              <w:rStyle w:val="Platzhaltertext"/>
            </w:rPr>
            <w:t>Wählen Sie ein Element aus.</w:t>
          </w:r>
        </w:p>
      </w:sdtContent>
    </w:sdt>
    <w:p w14:paraId="5EDD7ED6" w14:textId="77777777" w:rsidR="00415655" w:rsidRPr="00673B07" w:rsidRDefault="00415655" w:rsidP="00415655">
      <w:pPr>
        <w:pStyle w:val="Listenabsatz"/>
        <w:numPr>
          <w:ilvl w:val="0"/>
          <w:numId w:val="11"/>
        </w:numPr>
        <w:spacing w:line="276" w:lineRule="auto"/>
      </w:pPr>
      <w:r w:rsidRPr="00673B07">
        <w:t>Während FuturX</w:t>
      </w:r>
    </w:p>
    <w:p w14:paraId="7257CB47" w14:textId="77777777" w:rsidR="00415655" w:rsidRPr="00673B07" w:rsidRDefault="00415655" w:rsidP="00415655">
      <w:pPr>
        <w:ind w:left="709"/>
        <w:sectPr w:rsidR="00415655" w:rsidRPr="00673B07" w:rsidSect="00415655">
          <w:headerReference w:type="default" r:id="rId16"/>
          <w:footerReference w:type="default" r:id="rId17"/>
          <w:headerReference w:type="first" r:id="rId18"/>
          <w:type w:val="continuous"/>
          <w:pgSz w:w="11900" w:h="16840"/>
          <w:pgMar w:top="2127" w:right="1134" w:bottom="1134" w:left="1418" w:header="850" w:footer="0" w:gutter="0"/>
          <w:cols w:space="708"/>
          <w:docGrid w:linePitch="360"/>
        </w:sectPr>
      </w:pPr>
    </w:p>
    <w:p w14:paraId="2D1E6672" w14:textId="77777777" w:rsidR="00415655" w:rsidRPr="00673B07" w:rsidRDefault="00000000" w:rsidP="00415655">
      <w:pPr>
        <w:ind w:left="709"/>
      </w:pPr>
      <w:sdt>
        <w:sdtPr>
          <w:id w:val="298270348"/>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rPr>
            <w:t>☐</w:t>
          </w:r>
        </w:sdtContent>
      </w:sdt>
      <w:r w:rsidR="00415655" w:rsidRPr="00673B07">
        <w:t xml:space="preserve"> Dossier erstellt</w:t>
      </w:r>
    </w:p>
    <w:p w14:paraId="024CDC70" w14:textId="77777777" w:rsidR="00415655" w:rsidRPr="00673B07" w:rsidRDefault="00000000" w:rsidP="00415655">
      <w:pPr>
        <w:ind w:left="709"/>
      </w:pPr>
      <w:sdt>
        <w:sdtPr>
          <w:id w:val="-1759060444"/>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rPr>
            <w:t>☐</w:t>
          </w:r>
        </w:sdtContent>
      </w:sdt>
      <w:r w:rsidR="00415655" w:rsidRPr="00673B07">
        <w:t xml:space="preserve"> </w:t>
      </w:r>
      <w:proofErr w:type="spellStart"/>
      <w:r w:rsidR="00415655" w:rsidRPr="00673B07">
        <w:t>invol</w:t>
      </w:r>
      <w:proofErr w:type="spellEnd"/>
      <w:r w:rsidR="00415655" w:rsidRPr="00673B07">
        <w:t>-Anmeldung gemacht</w:t>
      </w:r>
    </w:p>
    <w:p w14:paraId="59B170EE" w14:textId="77777777" w:rsidR="00415655" w:rsidRPr="00673B07" w:rsidRDefault="00415655" w:rsidP="00415655">
      <w:pPr>
        <w:ind w:left="709"/>
      </w:pPr>
    </w:p>
    <w:p w14:paraId="074635CE" w14:textId="77777777" w:rsidR="00415655" w:rsidRPr="00673B07" w:rsidRDefault="00000000" w:rsidP="00415655">
      <w:pPr>
        <w:ind w:left="709"/>
      </w:pPr>
      <w:sdt>
        <w:sdtPr>
          <w:id w:val="-2025699731"/>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rPr>
            <w:t>☐</w:t>
          </w:r>
        </w:sdtContent>
      </w:sdt>
      <w:r w:rsidR="00415655" w:rsidRPr="00673B07">
        <w:t xml:space="preserve"> Deutschkurs absolviert</w:t>
      </w:r>
    </w:p>
    <w:p w14:paraId="2B8AD410" w14:textId="77777777" w:rsidR="00415655" w:rsidRPr="00673B07" w:rsidRDefault="00000000" w:rsidP="00415655">
      <w:pPr>
        <w:ind w:left="709"/>
      </w:pPr>
      <w:sdt>
        <w:sdtPr>
          <w:id w:val="-1513915755"/>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rPr>
            <w:t>☐</w:t>
          </w:r>
        </w:sdtContent>
      </w:sdt>
      <w:r w:rsidR="00415655" w:rsidRPr="00673B07">
        <w:t xml:space="preserve"> Deutschdiplom absolviert</w:t>
      </w:r>
    </w:p>
    <w:p w14:paraId="07F63472" w14:textId="77777777" w:rsidR="00415655" w:rsidRPr="00673B07" w:rsidRDefault="00000000" w:rsidP="00415655">
      <w:pPr>
        <w:ind w:left="709"/>
      </w:pPr>
      <w:sdt>
        <w:sdtPr>
          <w:id w:val="-1872213852"/>
          <w14:checkbox>
            <w14:checked w14:val="0"/>
            <w14:checkedState w14:val="2612" w14:font="MS Gothic"/>
            <w14:uncheckedState w14:val="2610" w14:font="MS Gothic"/>
          </w14:checkbox>
        </w:sdtPr>
        <w:sdtContent>
          <w:r w:rsidR="00415655" w:rsidRPr="00673B07">
            <w:rPr>
              <w:rFonts w:ascii="Segoe UI Symbol" w:eastAsia="MS Gothic" w:hAnsi="Segoe UI Symbol" w:cs="Segoe UI Symbol"/>
            </w:rPr>
            <w:t>☐</w:t>
          </w:r>
        </w:sdtContent>
      </w:sdt>
      <w:r w:rsidR="00415655" w:rsidRPr="00673B07">
        <w:t xml:space="preserve"> Stellwerk absolviert</w:t>
      </w:r>
    </w:p>
    <w:p w14:paraId="0B46A999" w14:textId="77777777" w:rsidR="00415655" w:rsidRPr="00673B07" w:rsidRDefault="00415655" w:rsidP="00415655">
      <w:pPr>
        <w:ind w:left="709"/>
        <w:sectPr w:rsidR="00415655" w:rsidRPr="00673B07" w:rsidSect="00415655">
          <w:type w:val="continuous"/>
          <w:pgSz w:w="11900" w:h="16840"/>
          <w:pgMar w:top="2127" w:right="1134" w:bottom="1134" w:left="1418" w:header="850" w:footer="0" w:gutter="0"/>
          <w:cols w:num="2" w:space="708"/>
          <w:docGrid w:linePitch="360"/>
        </w:sectPr>
      </w:pPr>
    </w:p>
    <w:p w14:paraId="30E4FE31" w14:textId="77777777" w:rsidR="00415655" w:rsidRPr="00673B07" w:rsidRDefault="00415655" w:rsidP="00415655">
      <w:pPr>
        <w:pStyle w:val="Listenabsatz"/>
        <w:numPr>
          <w:ilvl w:val="0"/>
          <w:numId w:val="11"/>
        </w:numPr>
        <w:spacing w:line="276" w:lineRule="auto"/>
      </w:pPr>
      <w:r w:rsidRPr="00673B07">
        <w:t xml:space="preserve">Austrittsgrund </w:t>
      </w:r>
      <w:proofErr w:type="spellStart"/>
      <w:r w:rsidRPr="00673B07">
        <w:t>Daf</w:t>
      </w:r>
      <w:proofErr w:type="spellEnd"/>
    </w:p>
    <w:sdt>
      <w:sdtPr>
        <w:alias w:val="Daf: Austrittsgrund"/>
        <w:tag w:val="Daf: Austrittsgrund"/>
        <w:id w:val="1243686015"/>
        <w:placeholder>
          <w:docPart w:val="2ED16635A4A34EBBB6E2D0ACFE946860"/>
        </w:placeholder>
        <w:showingPlcHdr/>
        <w:dropDownList>
          <w:listItem w:value="Wählen Sie ein Element aus."/>
          <w:listItem w:displayText="erfoglreicher Lehrabschluss" w:value="erfoglreicher Lehrabschluss"/>
          <w:listItem w:displayText="EFZ" w:value="EFZ"/>
          <w:listItem w:displayText="EBA" w:value="EBA"/>
          <w:listItem w:displayText="Praktikum" w:value="Praktikum"/>
          <w:listItem w:displayText="Invol" w:value="Invol"/>
          <w:listItem w:displayText="Perspektivenkurs (Holz, Bau, Pflege)" w:value="Perspektivenkurs (Holz, Bau, Pflege)"/>
          <w:listItem w:displayText="Schule" w:value="Schule"/>
          <w:listItem w:displayText="Festanstellung" w:value="Festanstellung"/>
          <w:listItem w:displayText="Austritt ohne Vermittlung" w:value="Austritt ohne Vermittlung"/>
        </w:dropDownList>
      </w:sdtPr>
      <w:sdtContent>
        <w:p w14:paraId="5BF86CB3" w14:textId="77777777" w:rsidR="00415655" w:rsidRPr="00673B07" w:rsidRDefault="00415655" w:rsidP="00415655">
          <w:pPr>
            <w:ind w:left="709"/>
          </w:pPr>
          <w:r w:rsidRPr="00673B07">
            <w:rPr>
              <w:rStyle w:val="Platzhaltertext"/>
            </w:rPr>
            <w:t>Wählen Sie ein Element aus.</w:t>
          </w:r>
        </w:p>
      </w:sdtContent>
    </w:sdt>
    <w:p w14:paraId="646EF321" w14:textId="77777777" w:rsidR="00415655" w:rsidRPr="00673B07" w:rsidRDefault="00415655" w:rsidP="00415655">
      <w:r w:rsidRPr="00673B07">
        <w:tab/>
        <w:t xml:space="preserve">Falls Austritt ohne Vermittlung, Grund </w:t>
      </w:r>
      <w:sdt>
        <w:sdtPr>
          <w:alias w:val="Daf: Austritt ohne Vermittlung"/>
          <w:tag w:val="Daf: Austritt ohne Vermittlung"/>
          <w:id w:val="-1027566501"/>
          <w:placeholder>
            <w:docPart w:val="05826F6D854147EE85038876CB8F2A05"/>
          </w:placeholder>
          <w:showingPlcHdr/>
          <w:dropDownList>
            <w:listItem w:value="Wählen Sie ein Element aus."/>
            <w:listItem w:displayText="neuer Zuweiser (privat, Gemeinde, RAV, ...)" w:value="neuer Zuweiser (privat, Gemeinde, RAV, ...)"/>
            <w:listItem w:displayText="Unfall/Krankheit während Programm" w:value="Unfall/Krankheit während Programm"/>
            <w:listItem w:displayText="Präsenzprobleme wärhend Programm" w:value="Präsenzprobleme wärhend Programm"/>
            <w:listItem w:displayText="Wechsel in andereres Angebot" w:value="Wechsel in andereres Angebot"/>
            <w:listItem w:displayText="Weiterhin arbeitslos nach Programmende" w:value="Weiterhin arbeitslos nach Programmende"/>
            <w:listItem w:displayText="andere Gründe:" w:value="andere Gründe:"/>
          </w:dropDownList>
        </w:sdtPr>
        <w:sdtContent>
          <w:r w:rsidRPr="00673B07">
            <w:rPr>
              <w:rStyle w:val="Platzhaltertext"/>
            </w:rPr>
            <w:t>Wählen Sie ein Element aus.</w:t>
          </w:r>
        </w:sdtContent>
      </w:sdt>
    </w:p>
    <w:p w14:paraId="0F722C9B" w14:textId="77777777" w:rsidR="00415655" w:rsidRPr="00673B07" w:rsidRDefault="00415655" w:rsidP="00415655">
      <w:r w:rsidRPr="00673B07">
        <w:tab/>
        <w:t xml:space="preserve">Falls andere Gründe, welche: </w:t>
      </w:r>
    </w:p>
    <w:p w14:paraId="2CE77D75" w14:textId="77777777" w:rsidR="00A62991" w:rsidRPr="00673B07" w:rsidRDefault="00A62991" w:rsidP="001E0FAC"/>
    <w:p w14:paraId="4B4DE14C" w14:textId="2913DDBE" w:rsidR="0004004A" w:rsidRPr="00415655" w:rsidRDefault="0004004A" w:rsidP="001E0FAC">
      <w:pPr>
        <w:rPr>
          <w:rFonts w:asciiTheme="majorHAnsi" w:eastAsiaTheme="majorEastAsia" w:hAnsiTheme="majorHAnsi" w:cstheme="majorBidi"/>
          <w:color w:val="922069"/>
          <w:szCs w:val="26"/>
        </w:rPr>
      </w:pPr>
    </w:p>
    <w:sectPr w:rsidR="0004004A" w:rsidRPr="00415655" w:rsidSect="004E0243">
      <w:headerReference w:type="default" r:id="rId19"/>
      <w:footerReference w:type="default" r:id="rId20"/>
      <w:headerReference w:type="first" r:id="rId21"/>
      <w:type w:val="continuous"/>
      <w:pgSz w:w="11900" w:h="16840"/>
      <w:pgMar w:top="2127" w:right="1134" w:bottom="1134" w:left="1418" w:header="85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7ECBD" w14:textId="77777777" w:rsidR="00761E86" w:rsidRPr="00673B07" w:rsidRDefault="00761E86" w:rsidP="004C036E">
      <w:pPr>
        <w:spacing w:line="240" w:lineRule="auto"/>
      </w:pPr>
      <w:r w:rsidRPr="00673B07">
        <w:separator/>
      </w:r>
    </w:p>
  </w:endnote>
  <w:endnote w:type="continuationSeparator" w:id="0">
    <w:p w14:paraId="14760902" w14:textId="77777777" w:rsidR="00761E86" w:rsidRPr="00673B07" w:rsidRDefault="00761E86" w:rsidP="004C036E">
      <w:pPr>
        <w:spacing w:line="240" w:lineRule="auto"/>
      </w:pPr>
      <w:r w:rsidRPr="00673B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00000000"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2268" w14:textId="77777777" w:rsidR="00415655" w:rsidRPr="00673B07" w:rsidRDefault="00415655" w:rsidP="000B2D58">
    <w:pPr>
      <w:pStyle w:val="Fuzeile"/>
    </w:pPr>
    <w:r w:rsidRPr="00673B07">
      <w:rPr>
        <w:noProof/>
      </w:rPr>
      <mc:AlternateContent>
        <mc:Choice Requires="wps">
          <w:drawing>
            <wp:anchor distT="0" distB="0" distL="114300" distR="114300" simplePos="0" relativeHeight="251682816" behindDoc="1" locked="0" layoutInCell="1" allowOverlap="1" wp14:anchorId="0F1EEAA0" wp14:editId="301BB9B8">
              <wp:simplePos x="0" y="0"/>
              <wp:positionH relativeFrom="rightMargin">
                <wp:posOffset>-353291</wp:posOffset>
              </wp:positionH>
              <wp:positionV relativeFrom="page">
                <wp:posOffset>10225405</wp:posOffset>
              </wp:positionV>
              <wp:extent cx="720000" cy="114300"/>
              <wp:effectExtent l="0" t="0" r="17145" b="12700"/>
              <wp:wrapNone/>
              <wp:docPr id="2081936309" name="Textfeld 2081936309"/>
              <wp:cNvGraphicFramePr/>
              <a:graphic xmlns:a="http://schemas.openxmlformats.org/drawingml/2006/main">
                <a:graphicData uri="http://schemas.microsoft.com/office/word/2010/wordprocessingShape">
                  <wps:wsp>
                    <wps:cNvSpPr txBox="1"/>
                    <wps:spPr>
                      <a:xfrm>
                        <a:off x="0" y="0"/>
                        <a:ext cx="720000" cy="1143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6C5EE3" w14:textId="77777777" w:rsidR="00415655" w:rsidRPr="00673B07" w:rsidRDefault="00415655" w:rsidP="00030432">
                          <w:pPr>
                            <w:spacing w:line="240" w:lineRule="auto"/>
                            <w:ind w:right="2"/>
                            <w:jc w:val="right"/>
                            <w:rPr>
                              <w:sz w:val="16"/>
                              <w:szCs w:val="16"/>
                            </w:rPr>
                          </w:pPr>
                          <w:r w:rsidRPr="00673B07">
                            <w:rPr>
                              <w:sz w:val="16"/>
                              <w:szCs w:val="16"/>
                            </w:rPr>
                            <w:fldChar w:fldCharType="begin"/>
                          </w:r>
                          <w:r w:rsidRPr="00673B07">
                            <w:rPr>
                              <w:sz w:val="16"/>
                              <w:szCs w:val="16"/>
                            </w:rPr>
                            <w:instrText xml:space="preserve"> PAGE </w:instrText>
                          </w:r>
                          <w:r w:rsidRPr="00673B07">
                            <w:rPr>
                              <w:sz w:val="16"/>
                              <w:szCs w:val="16"/>
                            </w:rPr>
                            <w:fldChar w:fldCharType="separate"/>
                          </w:r>
                          <w:r w:rsidRPr="00673B07">
                            <w:rPr>
                              <w:sz w:val="16"/>
                              <w:szCs w:val="16"/>
                            </w:rPr>
                            <w:t>2</w:t>
                          </w:r>
                          <w:r w:rsidRPr="00673B07">
                            <w:rPr>
                              <w:sz w:val="16"/>
                              <w:szCs w:val="16"/>
                            </w:rPr>
                            <w:fldChar w:fldCharType="end"/>
                          </w:r>
                          <w:r w:rsidRPr="00673B07">
                            <w:rPr>
                              <w:sz w:val="16"/>
                              <w:szCs w:val="16"/>
                            </w:rPr>
                            <w:t xml:space="preserve"> / </w:t>
                          </w:r>
                          <w:r w:rsidRPr="00673B07">
                            <w:rPr>
                              <w:sz w:val="16"/>
                              <w:szCs w:val="16"/>
                            </w:rPr>
                            <w:fldChar w:fldCharType="begin"/>
                          </w:r>
                          <w:r w:rsidRPr="00673B07">
                            <w:rPr>
                              <w:sz w:val="16"/>
                              <w:szCs w:val="16"/>
                            </w:rPr>
                            <w:instrText xml:space="preserve"> NUMPAGES </w:instrText>
                          </w:r>
                          <w:r w:rsidRPr="00673B07">
                            <w:rPr>
                              <w:sz w:val="16"/>
                              <w:szCs w:val="16"/>
                            </w:rPr>
                            <w:fldChar w:fldCharType="separate"/>
                          </w:r>
                          <w:r w:rsidRPr="00673B07">
                            <w:rPr>
                              <w:sz w:val="16"/>
                              <w:szCs w:val="16"/>
                            </w:rPr>
                            <w:t>3</w:t>
                          </w:r>
                          <w:r w:rsidRPr="00673B07">
                            <w:rPr>
                              <w:sz w:val="16"/>
                              <w:szCs w:val="16"/>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EEAA0" id="_x0000_t202" coordsize="21600,21600" o:spt="202" path="m,l,21600r21600,l21600,xe">
              <v:stroke joinstyle="miter"/>
              <v:path gradientshapeok="t" o:connecttype="rect"/>
            </v:shapetype>
            <v:shape id="Textfeld 2081936309" o:spid="_x0000_s1026" type="#_x0000_t202" style="position:absolute;margin-left:-27.8pt;margin-top:805.15pt;width:56.7pt;height:9pt;z-index:-2516336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" filled="f" stroked="f">
              <v:textbox inset="0,0,0,0">
                <w:txbxContent>
                  <w:p w14:paraId="246C5EE3" w14:textId="77777777" w:rsidR="00415655" w:rsidRPr="00673B07" w:rsidRDefault="00415655" w:rsidP="00030432">
                    <w:pPr>
                      <w:spacing w:line="240" w:lineRule="auto"/>
                      <w:ind w:right="2"/>
                      <w:jc w:val="right"/>
                      <w:rPr>
                        <w:sz w:val="16"/>
                        <w:szCs w:val="16"/>
                      </w:rPr>
                    </w:pPr>
                    <w:r w:rsidRPr="00673B07">
                      <w:rPr>
                        <w:sz w:val="16"/>
                        <w:szCs w:val="16"/>
                      </w:rPr>
                      <w:fldChar w:fldCharType="begin"/>
                    </w:r>
                    <w:r w:rsidRPr="00673B07">
                      <w:rPr>
                        <w:sz w:val="16"/>
                        <w:szCs w:val="16"/>
                      </w:rPr>
                      <w:instrText xml:space="preserve"> PAGE </w:instrText>
                    </w:r>
                    <w:r w:rsidRPr="00673B07">
                      <w:rPr>
                        <w:sz w:val="16"/>
                        <w:szCs w:val="16"/>
                      </w:rPr>
                      <w:fldChar w:fldCharType="separate"/>
                    </w:r>
                    <w:r w:rsidRPr="00673B07">
                      <w:rPr>
                        <w:sz w:val="16"/>
                        <w:szCs w:val="16"/>
                      </w:rPr>
                      <w:t>2</w:t>
                    </w:r>
                    <w:r w:rsidRPr="00673B07">
                      <w:rPr>
                        <w:sz w:val="16"/>
                        <w:szCs w:val="16"/>
                      </w:rPr>
                      <w:fldChar w:fldCharType="end"/>
                    </w:r>
                    <w:r w:rsidRPr="00673B07">
                      <w:rPr>
                        <w:sz w:val="16"/>
                        <w:szCs w:val="16"/>
                      </w:rPr>
                      <w:t xml:space="preserve"> / </w:t>
                    </w:r>
                    <w:r w:rsidRPr="00673B07">
                      <w:rPr>
                        <w:sz w:val="16"/>
                        <w:szCs w:val="16"/>
                      </w:rPr>
                      <w:fldChar w:fldCharType="begin"/>
                    </w:r>
                    <w:r w:rsidRPr="00673B07">
                      <w:rPr>
                        <w:sz w:val="16"/>
                        <w:szCs w:val="16"/>
                      </w:rPr>
                      <w:instrText xml:space="preserve"> NUMPAGES </w:instrText>
                    </w:r>
                    <w:r w:rsidRPr="00673B07">
                      <w:rPr>
                        <w:sz w:val="16"/>
                        <w:szCs w:val="16"/>
                      </w:rPr>
                      <w:fldChar w:fldCharType="separate"/>
                    </w:r>
                    <w:r w:rsidRPr="00673B07">
                      <w:rPr>
                        <w:sz w:val="16"/>
                        <w:szCs w:val="16"/>
                      </w:rPr>
                      <w:t>3</w:t>
                    </w:r>
                    <w:r w:rsidRPr="00673B07">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A80" w14:textId="77777777" w:rsidR="00415655" w:rsidRPr="00673B07" w:rsidRDefault="00415655">
    <w:pPr>
      <w:pStyle w:val="Fuzeile"/>
      <w:jc w:val="right"/>
    </w:pPr>
    <w:r w:rsidRPr="00673B07">
      <w:t xml:space="preserve">Seite </w:t>
    </w:r>
    <w:sdt>
      <w:sdtPr>
        <w:id w:val="842669021"/>
        <w:docPartObj>
          <w:docPartGallery w:val="Page Numbers (Bottom of Page)"/>
          <w:docPartUnique/>
        </w:docPartObj>
      </w:sdtPr>
      <w:sdtContent>
        <w:r w:rsidRPr="00673B07">
          <w:fldChar w:fldCharType="begin"/>
        </w:r>
        <w:r w:rsidRPr="00673B07">
          <w:instrText>PAGE   \* MERGEFORMAT</w:instrText>
        </w:r>
        <w:r w:rsidRPr="00673B07">
          <w:fldChar w:fldCharType="separate"/>
        </w:r>
        <w:r w:rsidRPr="00673B07">
          <w:t>2</w:t>
        </w:r>
        <w:r w:rsidRPr="00673B07">
          <w:fldChar w:fldCharType="end"/>
        </w:r>
      </w:sdtContent>
    </w:sdt>
  </w:p>
  <w:p w14:paraId="57793B3D" w14:textId="77777777" w:rsidR="00415655" w:rsidRPr="00673B07" w:rsidRDefault="00415655" w:rsidP="000B2D5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29BC" w14:textId="77777777" w:rsidR="00415655" w:rsidRPr="00673B07" w:rsidRDefault="00415655">
    <w:pPr>
      <w:pStyle w:val="Fuzeile"/>
      <w:jc w:val="right"/>
    </w:pPr>
    <w:r w:rsidRPr="00673B07">
      <w:t xml:space="preserve">Seite </w:t>
    </w:r>
    <w:sdt>
      <w:sdtPr>
        <w:id w:val="1414208044"/>
        <w:docPartObj>
          <w:docPartGallery w:val="Page Numbers (Bottom of Page)"/>
          <w:docPartUnique/>
        </w:docPartObj>
      </w:sdtPr>
      <w:sdtContent>
        <w:r w:rsidRPr="00673B07">
          <w:fldChar w:fldCharType="begin"/>
        </w:r>
        <w:r w:rsidRPr="00673B07">
          <w:instrText>PAGE   \* MERGEFORMAT</w:instrText>
        </w:r>
        <w:r w:rsidRPr="00673B07">
          <w:fldChar w:fldCharType="separate"/>
        </w:r>
        <w:r w:rsidRPr="00673B07">
          <w:t>2</w:t>
        </w:r>
        <w:r w:rsidRPr="00673B07">
          <w:fldChar w:fldCharType="end"/>
        </w:r>
      </w:sdtContent>
    </w:sdt>
  </w:p>
  <w:p w14:paraId="612BD9E7" w14:textId="77777777" w:rsidR="00415655" w:rsidRPr="00673B07" w:rsidRDefault="00415655" w:rsidP="000B2D58">
    <w:pPr>
      <w:pStyle w:val="Fuzeile"/>
    </w:pPr>
  </w:p>
  <w:p w14:paraId="6A534D21" w14:textId="77777777" w:rsidR="00415655" w:rsidRDefault="0041565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763E" w14:textId="77777777" w:rsidR="00761A56" w:rsidRPr="00673B07" w:rsidRDefault="00761A56">
    <w:pPr>
      <w:pStyle w:val="Fuzeile"/>
      <w:jc w:val="right"/>
    </w:pPr>
    <w:r w:rsidRPr="00673B07">
      <w:t xml:space="preserve">Seite </w:t>
    </w:r>
    <w:sdt>
      <w:sdtPr>
        <w:id w:val="-2133620703"/>
        <w:docPartObj>
          <w:docPartGallery w:val="Page Numbers (Bottom of Page)"/>
          <w:docPartUnique/>
        </w:docPartObj>
      </w:sdtPr>
      <w:sdtContent>
        <w:r w:rsidRPr="00673B07">
          <w:fldChar w:fldCharType="begin"/>
        </w:r>
        <w:r w:rsidRPr="00673B07">
          <w:instrText>PAGE   \* MERGEFORMAT</w:instrText>
        </w:r>
        <w:r w:rsidRPr="00673B07">
          <w:fldChar w:fldCharType="separate"/>
        </w:r>
        <w:r w:rsidR="000629C5" w:rsidRPr="00673B07">
          <w:t>2</w:t>
        </w:r>
        <w:r w:rsidRPr="00673B07">
          <w:fldChar w:fldCharType="end"/>
        </w:r>
      </w:sdtContent>
    </w:sdt>
  </w:p>
  <w:p w14:paraId="40DFD4CE" w14:textId="77777777" w:rsidR="005E62BB" w:rsidRPr="00673B07" w:rsidRDefault="005E62BB" w:rsidP="000B2D58">
    <w:pPr>
      <w:pStyle w:val="Fuzeile"/>
    </w:pPr>
  </w:p>
  <w:p w14:paraId="5FD69D8A" w14:textId="77777777" w:rsidR="0094372B" w:rsidRDefault="009437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2C78" w14:textId="77777777" w:rsidR="00761E86" w:rsidRPr="00673B07" w:rsidRDefault="00761E86" w:rsidP="004C036E">
      <w:pPr>
        <w:spacing w:line="240" w:lineRule="auto"/>
      </w:pPr>
      <w:r w:rsidRPr="00673B07">
        <w:separator/>
      </w:r>
    </w:p>
  </w:footnote>
  <w:footnote w:type="continuationSeparator" w:id="0">
    <w:p w14:paraId="69C8DE5A" w14:textId="77777777" w:rsidR="00761E86" w:rsidRPr="00673B07" w:rsidRDefault="00761E86" w:rsidP="004C036E">
      <w:pPr>
        <w:spacing w:line="240" w:lineRule="auto"/>
      </w:pPr>
      <w:r w:rsidRPr="00673B0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F04C" w14:textId="77777777" w:rsidR="00415655" w:rsidRPr="00673B07" w:rsidRDefault="00415655" w:rsidP="006C2E19">
    <w:pPr>
      <w:pStyle w:val="Kopfzeile"/>
      <w:rPr>
        <w:b/>
        <w:sz w:val="24"/>
      </w:rPr>
    </w:pPr>
    <w:r w:rsidRPr="00673B07">
      <w:rPr>
        <w:b/>
        <w:noProof/>
        <w:sz w:val="24"/>
        <w:lang w:eastAsia="de-CH"/>
      </w:rPr>
      <w:drawing>
        <wp:anchor distT="0" distB="0" distL="114300" distR="114300" simplePos="0" relativeHeight="251684864" behindDoc="1" locked="0" layoutInCell="1" allowOverlap="1" wp14:anchorId="025BFE6E" wp14:editId="1E3C6C99">
          <wp:simplePos x="0" y="0"/>
          <wp:positionH relativeFrom="page">
            <wp:posOffset>4869180</wp:posOffset>
          </wp:positionH>
          <wp:positionV relativeFrom="page">
            <wp:posOffset>491490</wp:posOffset>
          </wp:positionV>
          <wp:extent cx="1968500" cy="622300"/>
          <wp:effectExtent l="0" t="0" r="0" b="6350"/>
          <wp:wrapNone/>
          <wp:docPr id="1295358484"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Verlaufsakte</w:t>
    </w:r>
  </w:p>
  <w:p w14:paraId="298F788A" w14:textId="5939E878" w:rsidR="00415655" w:rsidRPr="00673B07" w:rsidRDefault="00A873CE" w:rsidP="006C2E19">
    <w:pPr>
      <w:pStyle w:val="Kopfzeile"/>
    </w:pPr>
    <w:r w:rsidRPr="00A873CE">
      <w:t>N</w:t>
    </w:r>
    <w:r>
      <w:t>achname Vorname</w:t>
    </w:r>
  </w:p>
  <w:p w14:paraId="23A9FEC0" w14:textId="45C03D9B" w:rsidR="00415655" w:rsidRPr="00673B07" w:rsidRDefault="000A328E">
    <w:pPr>
      <w:pStyle w:val="Kopfzeile"/>
    </w:pPr>
    <w:r w:rsidRPr="00673B07">
      <w:t>Beratungsperson</w:t>
    </w:r>
    <w:r w:rsidR="00415655" w:rsidRPr="00673B07">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1DC18" w14:textId="77777777" w:rsidR="00415655" w:rsidRPr="00673B07" w:rsidRDefault="00415655" w:rsidP="006C2E19">
    <w:pPr>
      <w:pStyle w:val="Kopfzeile"/>
      <w:rPr>
        <w:b/>
        <w:sz w:val="24"/>
      </w:rPr>
    </w:pPr>
    <w:r w:rsidRPr="00673B07">
      <w:rPr>
        <w:b/>
        <w:noProof/>
        <w:sz w:val="24"/>
        <w:lang w:eastAsia="de-CH"/>
      </w:rPr>
      <w:drawing>
        <wp:anchor distT="0" distB="0" distL="114300" distR="114300" simplePos="0" relativeHeight="251683840" behindDoc="1" locked="0" layoutInCell="1" allowOverlap="1" wp14:anchorId="32B08729" wp14:editId="393DF607">
          <wp:simplePos x="0" y="0"/>
          <wp:positionH relativeFrom="page">
            <wp:posOffset>4869180</wp:posOffset>
          </wp:positionH>
          <wp:positionV relativeFrom="page">
            <wp:posOffset>491490</wp:posOffset>
          </wp:positionV>
          <wp:extent cx="1968500" cy="622300"/>
          <wp:effectExtent l="0" t="0" r="0" b="6350"/>
          <wp:wrapNone/>
          <wp:docPr id="263223708"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Verlaufsakte</w:t>
    </w:r>
  </w:p>
  <w:p w14:paraId="478567B3" w14:textId="77777777" w:rsidR="00415655" w:rsidRPr="00673B07" w:rsidRDefault="00415655" w:rsidP="006C2E19">
    <w:pPr>
      <w:pStyle w:val="Kopfzeile"/>
    </w:pPr>
    <w:r w:rsidRPr="00673B07">
      <w:t>Nachname Vorname</w:t>
    </w:r>
  </w:p>
  <w:p w14:paraId="63E815D7" w14:textId="77777777" w:rsidR="00415655" w:rsidRPr="00673B07" w:rsidRDefault="00415655" w:rsidP="006C2E19">
    <w:pPr>
      <w:pStyle w:val="Kopfzeile"/>
    </w:pPr>
    <w:r w:rsidRPr="00673B07">
      <w:t>Beratungsperson: XX</w:t>
    </w:r>
  </w:p>
  <w:p w14:paraId="599AD4D0" w14:textId="77777777" w:rsidR="00415655" w:rsidRPr="006C2E19" w:rsidRDefault="00415655" w:rsidP="006C2E1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AD76" w14:textId="77777777" w:rsidR="00415655" w:rsidRPr="00673B07" w:rsidRDefault="00415655" w:rsidP="003F4F61">
    <w:pPr>
      <w:pStyle w:val="Kopfzeile"/>
      <w:rPr>
        <w:b/>
        <w:sz w:val="24"/>
      </w:rPr>
    </w:pPr>
    <w:r w:rsidRPr="00673B07">
      <w:rPr>
        <w:b/>
        <w:noProof/>
        <w:sz w:val="24"/>
        <w:lang w:eastAsia="de-CH"/>
      </w:rPr>
      <w:drawing>
        <wp:anchor distT="0" distB="0" distL="114300" distR="114300" simplePos="0" relativeHeight="251681792" behindDoc="1" locked="0" layoutInCell="1" allowOverlap="1" wp14:anchorId="191444FC" wp14:editId="39A7343D">
          <wp:simplePos x="0" y="0"/>
          <wp:positionH relativeFrom="page">
            <wp:posOffset>4869180</wp:posOffset>
          </wp:positionH>
          <wp:positionV relativeFrom="page">
            <wp:posOffset>491490</wp:posOffset>
          </wp:positionV>
          <wp:extent cx="1968500" cy="622300"/>
          <wp:effectExtent l="0" t="0" r="0" b="6350"/>
          <wp:wrapNone/>
          <wp:docPr id="128105987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Verlaufsakte</w:t>
    </w:r>
  </w:p>
  <w:p w14:paraId="2628C94C" w14:textId="77777777" w:rsidR="004A15B1" w:rsidRPr="00673B07" w:rsidRDefault="004A15B1" w:rsidP="004A15B1">
    <w:pPr>
      <w:pStyle w:val="Kopfzeile"/>
    </w:pPr>
    <w:r w:rsidRPr="00A873CE">
      <w:t>N</w:t>
    </w:r>
    <w:r>
      <w:t>achname Vorname</w:t>
    </w:r>
  </w:p>
  <w:p w14:paraId="05BF2B13" w14:textId="77777777" w:rsidR="004A15B1" w:rsidRPr="00673B07" w:rsidRDefault="004A15B1" w:rsidP="004A15B1">
    <w:pPr>
      <w:pStyle w:val="Kopfzeile"/>
    </w:pPr>
    <w:r w:rsidRPr="00673B07">
      <w:t xml:space="preserve">Beratungsperson: </w:t>
    </w:r>
  </w:p>
  <w:p w14:paraId="540778C1" w14:textId="77777777" w:rsidR="00415655" w:rsidRPr="00673B07" w:rsidRDefault="00415655" w:rsidP="003F4F61">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8CDE" w14:textId="77777777" w:rsidR="00415655" w:rsidRPr="00673B07" w:rsidRDefault="00415655">
    <w:pPr>
      <w:pStyle w:val="Kopfzeile"/>
      <w:rPr>
        <w:b/>
        <w:sz w:val="24"/>
      </w:rPr>
    </w:pPr>
    <w:r w:rsidRPr="00673B07">
      <w:rPr>
        <w:b/>
        <w:noProof/>
        <w:sz w:val="24"/>
        <w:lang w:eastAsia="de-CH"/>
      </w:rPr>
      <w:drawing>
        <wp:anchor distT="0" distB="0" distL="114300" distR="114300" simplePos="0" relativeHeight="251680768" behindDoc="1" locked="0" layoutInCell="1" allowOverlap="1" wp14:anchorId="5E8BE6F1" wp14:editId="3827A323">
          <wp:simplePos x="0" y="0"/>
          <wp:positionH relativeFrom="page">
            <wp:posOffset>4716780</wp:posOffset>
          </wp:positionH>
          <wp:positionV relativeFrom="page">
            <wp:posOffset>288290</wp:posOffset>
          </wp:positionV>
          <wp:extent cx="1968500" cy="622300"/>
          <wp:effectExtent l="0" t="0" r="12700" b="12700"/>
          <wp:wrapNone/>
          <wp:docPr id="1614416269"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Abschlussbericht Juli 2017</w:t>
    </w:r>
  </w:p>
  <w:p w14:paraId="126819BC" w14:textId="77777777" w:rsidR="00415655" w:rsidRPr="00673B07" w:rsidRDefault="00415655">
    <w:pPr>
      <w:pStyle w:val="Kopfzeile"/>
    </w:pPr>
    <w:r w:rsidRPr="00673B07">
      <w:t>Name Vorname, 26.05.1996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5F05" w14:textId="77777777" w:rsidR="00BE01D9" w:rsidRPr="00673B07" w:rsidRDefault="00BE01D9" w:rsidP="00BE01D9">
    <w:pPr>
      <w:pStyle w:val="Kopfzeile"/>
      <w:rPr>
        <w:b/>
        <w:sz w:val="24"/>
      </w:rPr>
    </w:pPr>
    <w:r w:rsidRPr="00673B07">
      <w:rPr>
        <w:b/>
        <w:noProof/>
        <w:sz w:val="24"/>
        <w:lang w:eastAsia="de-CH"/>
      </w:rPr>
      <w:drawing>
        <wp:anchor distT="0" distB="0" distL="114300" distR="114300" simplePos="0" relativeHeight="251686912" behindDoc="1" locked="0" layoutInCell="1" allowOverlap="1" wp14:anchorId="25E969D1" wp14:editId="068D327F">
          <wp:simplePos x="0" y="0"/>
          <wp:positionH relativeFrom="page">
            <wp:posOffset>4869180</wp:posOffset>
          </wp:positionH>
          <wp:positionV relativeFrom="page">
            <wp:posOffset>491490</wp:posOffset>
          </wp:positionV>
          <wp:extent cx="1968500" cy="622300"/>
          <wp:effectExtent l="0" t="0" r="0" b="6350"/>
          <wp:wrapNone/>
          <wp:docPr id="783034411"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Verlaufsakte</w:t>
    </w:r>
  </w:p>
  <w:p w14:paraId="243001E8" w14:textId="77777777" w:rsidR="00BE01D9" w:rsidRPr="00673B07" w:rsidRDefault="00BE01D9" w:rsidP="00BE01D9">
    <w:pPr>
      <w:pStyle w:val="Kopfzeile"/>
    </w:pPr>
    <w:r w:rsidRPr="00A873CE">
      <w:t>N</w:t>
    </w:r>
    <w:r>
      <w:t>achname Vorname</w:t>
    </w:r>
  </w:p>
  <w:p w14:paraId="60C5F8DF" w14:textId="77777777" w:rsidR="00BE01D9" w:rsidRPr="00673B07" w:rsidRDefault="00BE01D9" w:rsidP="00BE01D9">
    <w:pPr>
      <w:pStyle w:val="Kopfzeile"/>
    </w:pPr>
    <w:r w:rsidRPr="00673B07">
      <w:t xml:space="preserve">Beratungsperson: </w:t>
    </w:r>
  </w:p>
  <w:p w14:paraId="79495414" w14:textId="77777777" w:rsidR="00415655" w:rsidRPr="00673B07" w:rsidRDefault="00415655" w:rsidP="003F4F61">
    <w:pPr>
      <w:pStyle w:val="Kopfzeile"/>
    </w:pPr>
  </w:p>
  <w:p w14:paraId="0D2B8259" w14:textId="77777777" w:rsidR="00415655" w:rsidRDefault="0041565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1CA7" w14:textId="77777777" w:rsidR="00415655" w:rsidRPr="00673B07" w:rsidRDefault="00415655">
    <w:pPr>
      <w:pStyle w:val="Kopfzeile"/>
      <w:rPr>
        <w:b/>
        <w:sz w:val="24"/>
      </w:rPr>
    </w:pPr>
    <w:r w:rsidRPr="00673B07">
      <w:rPr>
        <w:b/>
        <w:noProof/>
        <w:sz w:val="24"/>
        <w:lang w:eastAsia="de-CH"/>
      </w:rPr>
      <w:drawing>
        <wp:anchor distT="0" distB="0" distL="114300" distR="114300" simplePos="0" relativeHeight="251677696" behindDoc="1" locked="0" layoutInCell="1" allowOverlap="1" wp14:anchorId="31C3B7F0" wp14:editId="3C74376C">
          <wp:simplePos x="0" y="0"/>
          <wp:positionH relativeFrom="page">
            <wp:posOffset>4716780</wp:posOffset>
          </wp:positionH>
          <wp:positionV relativeFrom="page">
            <wp:posOffset>288290</wp:posOffset>
          </wp:positionV>
          <wp:extent cx="1968500" cy="622300"/>
          <wp:effectExtent l="0" t="0" r="12700" b="12700"/>
          <wp:wrapNone/>
          <wp:docPr id="143437779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Abschlussbericht Juli 2017</w:t>
    </w:r>
  </w:p>
  <w:p w14:paraId="6A28DC67" w14:textId="77777777" w:rsidR="00415655" w:rsidRPr="00673B07" w:rsidRDefault="00415655">
    <w:pPr>
      <w:pStyle w:val="Kopfzeile"/>
    </w:pPr>
    <w:r w:rsidRPr="00673B07">
      <w:t>Name Vorname, 26.05.1996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D7B5" w14:textId="77777777" w:rsidR="002A5F12" w:rsidRPr="00673B07" w:rsidRDefault="002A5F12" w:rsidP="002A5F12">
    <w:pPr>
      <w:pStyle w:val="Kopfzeile"/>
      <w:rPr>
        <w:b/>
        <w:sz w:val="24"/>
      </w:rPr>
    </w:pPr>
    <w:r w:rsidRPr="00673B07">
      <w:rPr>
        <w:b/>
        <w:noProof/>
        <w:sz w:val="24"/>
        <w:lang w:eastAsia="de-CH"/>
      </w:rPr>
      <w:drawing>
        <wp:anchor distT="0" distB="0" distL="114300" distR="114300" simplePos="0" relativeHeight="251675648" behindDoc="1" locked="0" layoutInCell="1" allowOverlap="1" wp14:anchorId="1AA11C8C" wp14:editId="31D0E8F3">
          <wp:simplePos x="0" y="0"/>
          <wp:positionH relativeFrom="page">
            <wp:posOffset>4869180</wp:posOffset>
          </wp:positionH>
          <wp:positionV relativeFrom="page">
            <wp:posOffset>491490</wp:posOffset>
          </wp:positionV>
          <wp:extent cx="1968500" cy="622300"/>
          <wp:effectExtent l="0" t="0" r="0" b="6350"/>
          <wp:wrapNone/>
          <wp:docPr id="1329553812"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3B07">
      <w:rPr>
        <w:b/>
        <w:sz w:val="24"/>
      </w:rPr>
      <w:t>Verlaufsakte</w:t>
    </w:r>
  </w:p>
  <w:p w14:paraId="759AF379" w14:textId="77777777" w:rsidR="002A5F12" w:rsidRPr="00673B07" w:rsidRDefault="002A5F12" w:rsidP="002A5F12">
    <w:pPr>
      <w:pStyle w:val="Kopfzeile"/>
    </w:pPr>
    <w:r w:rsidRPr="00673B07">
      <w:t>Nachname Vorname</w:t>
    </w:r>
  </w:p>
  <w:p w14:paraId="547B560D" w14:textId="2F07DFD3" w:rsidR="002A5F12" w:rsidRPr="00673B07" w:rsidRDefault="002A5F12" w:rsidP="002A5F12">
    <w:pPr>
      <w:pStyle w:val="Kopfzeile"/>
    </w:pPr>
    <w:r w:rsidRPr="00673B07">
      <w:t xml:space="preserve">Beratungsperson: </w:t>
    </w:r>
    <w:r w:rsidR="00932B37">
      <w:t>XX</w:t>
    </w:r>
  </w:p>
  <w:p w14:paraId="348215BF" w14:textId="77777777" w:rsidR="00A2599E" w:rsidRPr="00673B07" w:rsidRDefault="00A2599E" w:rsidP="003F4F61">
    <w:pPr>
      <w:pStyle w:val="Kopfzeile"/>
    </w:pPr>
  </w:p>
  <w:p w14:paraId="33CCE2F0" w14:textId="77777777" w:rsidR="0094372B" w:rsidRDefault="0094372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935F" w14:textId="77777777" w:rsidR="005E62BB" w:rsidRPr="00673B07" w:rsidRDefault="005E62BB">
    <w:pPr>
      <w:pStyle w:val="Kopfzeile"/>
      <w:rPr>
        <w:b/>
        <w:sz w:val="24"/>
      </w:rPr>
    </w:pPr>
    <w:r w:rsidRPr="00673B07">
      <w:rPr>
        <w:b/>
        <w:noProof/>
        <w:sz w:val="24"/>
        <w:lang w:eastAsia="de-CH"/>
      </w:rPr>
      <w:drawing>
        <wp:anchor distT="0" distB="0" distL="114300" distR="114300" simplePos="0" relativeHeight="251658240" behindDoc="1" locked="0" layoutInCell="1" allowOverlap="1" wp14:anchorId="759DF3D4" wp14:editId="47A01309">
          <wp:simplePos x="0" y="0"/>
          <wp:positionH relativeFrom="page">
            <wp:posOffset>4716780</wp:posOffset>
          </wp:positionH>
          <wp:positionV relativeFrom="page">
            <wp:posOffset>288290</wp:posOffset>
          </wp:positionV>
          <wp:extent cx="1968500" cy="622300"/>
          <wp:effectExtent l="0" t="0" r="12700" b="12700"/>
          <wp:wrapNone/>
          <wp:docPr id="4"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X_Logo.eps"/>
                  <pic:cNvPicPr/>
                </pic:nvPicPr>
                <pic:blipFill>
                  <a:blip r:embed="rId1">
                    <a:extLst>
                      <a:ext uri="{28A0092B-C50C-407E-A947-70E740481C1C}">
                        <a14:useLocalDpi xmlns:a14="http://schemas.microsoft.com/office/drawing/2010/main" val="0"/>
                      </a:ext>
                    </a:extLst>
                  </a:blip>
                  <a:stretch>
                    <a:fillRect/>
                  </a:stretch>
                </pic:blipFill>
                <pic:spPr>
                  <a:xfrm>
                    <a:off x="0" y="0"/>
                    <a:ext cx="1968500" cy="622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F45602" w:rsidRPr="00673B07">
      <w:rPr>
        <w:b/>
        <w:sz w:val="24"/>
      </w:rPr>
      <w:t>Abs</w:t>
    </w:r>
    <w:r w:rsidR="003D1E2F" w:rsidRPr="00673B07">
      <w:rPr>
        <w:b/>
        <w:sz w:val="24"/>
      </w:rPr>
      <w:t>chlussbericht</w:t>
    </w:r>
    <w:r w:rsidR="00F45602" w:rsidRPr="00673B07">
      <w:rPr>
        <w:b/>
        <w:sz w:val="24"/>
      </w:rPr>
      <w:t xml:space="preserve"> Juli 2017</w:t>
    </w:r>
  </w:p>
  <w:p w14:paraId="15CE7423" w14:textId="77777777" w:rsidR="00B20EE5" w:rsidRPr="00673B07" w:rsidRDefault="008E0D94">
    <w:pPr>
      <w:pStyle w:val="Kopfzeile"/>
    </w:pPr>
    <w:r w:rsidRPr="00673B07">
      <w:t>Name Vorname</w:t>
    </w:r>
    <w:r w:rsidR="00EE405A" w:rsidRPr="00673B07">
      <w:t>, 26.05.1996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7136"/>
    <w:multiLevelType w:val="hybridMultilevel"/>
    <w:tmpl w:val="A4607884"/>
    <w:lvl w:ilvl="0" w:tplc="EB3E7040">
      <w:start w:val="7"/>
      <w:numFmt w:val="bullet"/>
      <w:lvlText w:val="-"/>
      <w:lvlJc w:val="left"/>
      <w:pPr>
        <w:ind w:left="720" w:hanging="360"/>
      </w:pPr>
      <w:rPr>
        <w:rFonts w:ascii="Trebuchet MS" w:eastAsiaTheme="minorEastAsia" w:hAnsi="Trebuchet M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9ED4246"/>
    <w:multiLevelType w:val="hybridMultilevel"/>
    <w:tmpl w:val="5D0C10A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A9048A6"/>
    <w:multiLevelType w:val="hybridMultilevel"/>
    <w:tmpl w:val="8D78D3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E5450B"/>
    <w:multiLevelType w:val="hybridMultilevel"/>
    <w:tmpl w:val="C8528644"/>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E16C78"/>
    <w:multiLevelType w:val="hybridMultilevel"/>
    <w:tmpl w:val="B0BE14B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99E4AA4"/>
    <w:multiLevelType w:val="hybridMultilevel"/>
    <w:tmpl w:val="08C4BE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EC32362"/>
    <w:multiLevelType w:val="hybridMultilevel"/>
    <w:tmpl w:val="24D2102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47D6346"/>
    <w:multiLevelType w:val="hybridMultilevel"/>
    <w:tmpl w:val="9B8AACBC"/>
    <w:lvl w:ilvl="0" w:tplc="08070003">
      <w:start w:val="1"/>
      <w:numFmt w:val="bullet"/>
      <w:lvlText w:val="o"/>
      <w:lvlJc w:val="left"/>
      <w:pPr>
        <w:ind w:left="720" w:hanging="360"/>
      </w:pPr>
      <w:rPr>
        <w:rFonts w:ascii="Courier New" w:hAnsi="Courier New" w:cs="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4E03516"/>
    <w:multiLevelType w:val="hybridMultilevel"/>
    <w:tmpl w:val="8C3A134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307B94"/>
    <w:multiLevelType w:val="hybridMultilevel"/>
    <w:tmpl w:val="050009F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7700C99"/>
    <w:multiLevelType w:val="hybridMultilevel"/>
    <w:tmpl w:val="C59A5BF0"/>
    <w:lvl w:ilvl="0" w:tplc="08070005">
      <w:start w:val="1"/>
      <w:numFmt w:val="bullet"/>
      <w:lvlText w:val=""/>
      <w:lvlJc w:val="left"/>
      <w:pPr>
        <w:ind w:left="720" w:hanging="360"/>
      </w:pPr>
      <w:rPr>
        <w:rFonts w:ascii="Wingdings" w:hAnsi="Wingdings" w:hint="default"/>
        <w:b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78A5893"/>
    <w:multiLevelType w:val="hybridMultilevel"/>
    <w:tmpl w:val="C658C272"/>
    <w:lvl w:ilvl="0" w:tplc="36E07E7A">
      <w:start w:val="1"/>
      <w:numFmt w:val="bullet"/>
      <w:lvlText w:val=""/>
      <w:lvlJc w:val="left"/>
      <w:pPr>
        <w:ind w:left="720" w:hanging="360"/>
      </w:pPr>
      <w:rPr>
        <w:rFonts w:ascii="Symbol" w:hAnsi="Symbol" w:hint="default"/>
        <w:b w:val="0"/>
        <w:bCs w:val="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DB87BD0"/>
    <w:multiLevelType w:val="hybridMultilevel"/>
    <w:tmpl w:val="7D90A1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0136D3F"/>
    <w:multiLevelType w:val="hybridMultilevel"/>
    <w:tmpl w:val="6A96896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63D45C5"/>
    <w:multiLevelType w:val="hybridMultilevel"/>
    <w:tmpl w:val="1D56BB9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6601951"/>
    <w:multiLevelType w:val="hybridMultilevel"/>
    <w:tmpl w:val="F0D2356E"/>
    <w:lvl w:ilvl="0" w:tplc="04070005">
      <w:start w:val="1"/>
      <w:numFmt w:val="bullet"/>
      <w:lvlText w:val=""/>
      <w:lvlJc w:val="left"/>
      <w:pPr>
        <w:ind w:left="720" w:hanging="360"/>
      </w:pPr>
      <w:rPr>
        <w:rFonts w:ascii="Wingdings" w:hAnsi="Wingdings" w:hint="default"/>
      </w:rPr>
    </w:lvl>
    <w:lvl w:ilvl="1" w:tplc="04070005">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1E8054B"/>
    <w:multiLevelType w:val="hybridMultilevel"/>
    <w:tmpl w:val="11CC2586"/>
    <w:lvl w:ilvl="0" w:tplc="3B4892CC">
      <w:numFmt w:val="bullet"/>
      <w:lvlText w:val="-"/>
      <w:lvlJc w:val="left"/>
      <w:pPr>
        <w:ind w:left="720" w:hanging="360"/>
      </w:pPr>
      <w:rPr>
        <w:rFonts w:ascii="Trebuchet MS" w:eastAsiaTheme="minorEastAsia" w:hAnsi="Trebuchet M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B1C7A2E"/>
    <w:multiLevelType w:val="hybridMultilevel"/>
    <w:tmpl w:val="CFF4615C"/>
    <w:lvl w:ilvl="0" w:tplc="63985C80">
      <w:start w:val="1"/>
      <w:numFmt w:val="bullet"/>
      <w:lvlText w:val=""/>
      <w:lvlJc w:val="left"/>
      <w:pPr>
        <w:ind w:left="720" w:hanging="360"/>
      </w:pPr>
      <w:rPr>
        <w:rFonts w:ascii="Wingdings" w:hAnsi="Wingding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1B1174B"/>
    <w:multiLevelType w:val="hybridMultilevel"/>
    <w:tmpl w:val="8228B2B0"/>
    <w:lvl w:ilvl="0" w:tplc="08070005">
      <w:start w:val="1"/>
      <w:numFmt w:val="bullet"/>
      <w:lvlText w:val=""/>
      <w:lvlJc w:val="left"/>
      <w:pPr>
        <w:ind w:left="720" w:hanging="360"/>
      </w:pPr>
      <w:rPr>
        <w:rFonts w:ascii="Wingdings" w:hAnsi="Wingding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C111B23"/>
    <w:multiLevelType w:val="hybridMultilevel"/>
    <w:tmpl w:val="E1ECD30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C9113D2"/>
    <w:multiLevelType w:val="hybridMultilevel"/>
    <w:tmpl w:val="314803D2"/>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DCB20E3"/>
    <w:multiLevelType w:val="hybridMultilevel"/>
    <w:tmpl w:val="34783C14"/>
    <w:lvl w:ilvl="0" w:tplc="08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82523">
    <w:abstractNumId w:val="6"/>
  </w:num>
  <w:num w:numId="2" w16cid:durableId="1497188840">
    <w:abstractNumId w:val="15"/>
  </w:num>
  <w:num w:numId="3" w16cid:durableId="2023243486">
    <w:abstractNumId w:val="3"/>
  </w:num>
  <w:num w:numId="4" w16cid:durableId="469711562">
    <w:abstractNumId w:val="4"/>
  </w:num>
  <w:num w:numId="5" w16cid:durableId="549076442">
    <w:abstractNumId w:val="14"/>
  </w:num>
  <w:num w:numId="6" w16cid:durableId="1570992148">
    <w:abstractNumId w:val="20"/>
  </w:num>
  <w:num w:numId="7" w16cid:durableId="1673993498">
    <w:abstractNumId w:val="1"/>
  </w:num>
  <w:num w:numId="8" w16cid:durableId="801121329">
    <w:abstractNumId w:val="5"/>
  </w:num>
  <w:num w:numId="9" w16cid:durableId="1212498698">
    <w:abstractNumId w:val="2"/>
  </w:num>
  <w:num w:numId="10" w16cid:durableId="1195729556">
    <w:abstractNumId w:val="3"/>
  </w:num>
  <w:num w:numId="11" w16cid:durableId="332997350">
    <w:abstractNumId w:val="9"/>
  </w:num>
  <w:num w:numId="12" w16cid:durableId="150223816">
    <w:abstractNumId w:val="18"/>
  </w:num>
  <w:num w:numId="13" w16cid:durableId="931860446">
    <w:abstractNumId w:val="12"/>
  </w:num>
  <w:num w:numId="14" w16cid:durableId="2146698912">
    <w:abstractNumId w:val="8"/>
  </w:num>
  <w:num w:numId="15" w16cid:durableId="1146975954">
    <w:abstractNumId w:val="3"/>
  </w:num>
  <w:num w:numId="16" w16cid:durableId="604070623">
    <w:abstractNumId w:val="13"/>
  </w:num>
  <w:num w:numId="17" w16cid:durableId="1378504606">
    <w:abstractNumId w:val="21"/>
  </w:num>
  <w:num w:numId="18" w16cid:durableId="223882113">
    <w:abstractNumId w:val="7"/>
  </w:num>
  <w:num w:numId="19" w16cid:durableId="671104950">
    <w:abstractNumId w:val="0"/>
  </w:num>
  <w:num w:numId="20" w16cid:durableId="1204948791">
    <w:abstractNumId w:val="17"/>
  </w:num>
  <w:num w:numId="21" w16cid:durableId="887449611">
    <w:abstractNumId w:val="11"/>
  </w:num>
  <w:num w:numId="22" w16cid:durableId="783184560">
    <w:abstractNumId w:val="16"/>
  </w:num>
  <w:num w:numId="23" w16cid:durableId="939334059">
    <w:abstractNumId w:val="19"/>
  </w:num>
  <w:num w:numId="24" w16cid:durableId="6187111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634"/>
    <w:rsid w:val="00001FEA"/>
    <w:rsid w:val="00012D49"/>
    <w:rsid w:val="00030432"/>
    <w:rsid w:val="0004004A"/>
    <w:rsid w:val="00055030"/>
    <w:rsid w:val="000551B1"/>
    <w:rsid w:val="000576CC"/>
    <w:rsid w:val="000629C5"/>
    <w:rsid w:val="00062DD1"/>
    <w:rsid w:val="00062F72"/>
    <w:rsid w:val="00067CF2"/>
    <w:rsid w:val="00072844"/>
    <w:rsid w:val="00072F65"/>
    <w:rsid w:val="00075222"/>
    <w:rsid w:val="00077105"/>
    <w:rsid w:val="00084691"/>
    <w:rsid w:val="000937A5"/>
    <w:rsid w:val="0009464E"/>
    <w:rsid w:val="00094BC5"/>
    <w:rsid w:val="000950D0"/>
    <w:rsid w:val="000A328E"/>
    <w:rsid w:val="000B2D58"/>
    <w:rsid w:val="000C0EC5"/>
    <w:rsid w:val="000D3917"/>
    <w:rsid w:val="000D3FD4"/>
    <w:rsid w:val="000D4A56"/>
    <w:rsid w:val="000E007D"/>
    <w:rsid w:val="000E14BD"/>
    <w:rsid w:val="000E6EE3"/>
    <w:rsid w:val="000F32E0"/>
    <w:rsid w:val="000F3352"/>
    <w:rsid w:val="00110CA0"/>
    <w:rsid w:val="00112A8E"/>
    <w:rsid w:val="00114EDC"/>
    <w:rsid w:val="00115BA4"/>
    <w:rsid w:val="001203B2"/>
    <w:rsid w:val="00123574"/>
    <w:rsid w:val="0012635D"/>
    <w:rsid w:val="0013192C"/>
    <w:rsid w:val="00133864"/>
    <w:rsid w:val="00140BE6"/>
    <w:rsid w:val="00157AEE"/>
    <w:rsid w:val="00165F57"/>
    <w:rsid w:val="0016756F"/>
    <w:rsid w:val="001725AB"/>
    <w:rsid w:val="00172E37"/>
    <w:rsid w:val="00173C93"/>
    <w:rsid w:val="00174BA7"/>
    <w:rsid w:val="00176701"/>
    <w:rsid w:val="001A22E1"/>
    <w:rsid w:val="001A4D62"/>
    <w:rsid w:val="001A5248"/>
    <w:rsid w:val="001A79AB"/>
    <w:rsid w:val="001B058B"/>
    <w:rsid w:val="001B14E6"/>
    <w:rsid w:val="001B1AB2"/>
    <w:rsid w:val="001B634D"/>
    <w:rsid w:val="001B7441"/>
    <w:rsid w:val="001C13CD"/>
    <w:rsid w:val="001C6B06"/>
    <w:rsid w:val="001D4FB6"/>
    <w:rsid w:val="001E0FAC"/>
    <w:rsid w:val="001E154E"/>
    <w:rsid w:val="00201274"/>
    <w:rsid w:val="00215E0D"/>
    <w:rsid w:val="0021716A"/>
    <w:rsid w:val="00226657"/>
    <w:rsid w:val="00230CAE"/>
    <w:rsid w:val="00231B5A"/>
    <w:rsid w:val="0023218D"/>
    <w:rsid w:val="00237BC3"/>
    <w:rsid w:val="00242E04"/>
    <w:rsid w:val="0024332E"/>
    <w:rsid w:val="002513C0"/>
    <w:rsid w:val="002566FA"/>
    <w:rsid w:val="00257CB5"/>
    <w:rsid w:val="00257FC6"/>
    <w:rsid w:val="00260BC1"/>
    <w:rsid w:val="0026106A"/>
    <w:rsid w:val="00272BA1"/>
    <w:rsid w:val="00274FE7"/>
    <w:rsid w:val="002818A8"/>
    <w:rsid w:val="00283892"/>
    <w:rsid w:val="00286A71"/>
    <w:rsid w:val="00292323"/>
    <w:rsid w:val="00293916"/>
    <w:rsid w:val="002A14FF"/>
    <w:rsid w:val="002A215D"/>
    <w:rsid w:val="002A22B1"/>
    <w:rsid w:val="002A5F12"/>
    <w:rsid w:val="002A730A"/>
    <w:rsid w:val="002B10A5"/>
    <w:rsid w:val="002B3EED"/>
    <w:rsid w:val="002B5D36"/>
    <w:rsid w:val="002B661B"/>
    <w:rsid w:val="002B7EB3"/>
    <w:rsid w:val="002D0894"/>
    <w:rsid w:val="002D0E1A"/>
    <w:rsid w:val="002D109E"/>
    <w:rsid w:val="002E756F"/>
    <w:rsid w:val="002F6E32"/>
    <w:rsid w:val="0030005A"/>
    <w:rsid w:val="00300F1A"/>
    <w:rsid w:val="00303A3B"/>
    <w:rsid w:val="003061B1"/>
    <w:rsid w:val="003168D5"/>
    <w:rsid w:val="00321ED3"/>
    <w:rsid w:val="003254CC"/>
    <w:rsid w:val="00325B01"/>
    <w:rsid w:val="0033180B"/>
    <w:rsid w:val="003341D0"/>
    <w:rsid w:val="00334304"/>
    <w:rsid w:val="003467D8"/>
    <w:rsid w:val="003505BC"/>
    <w:rsid w:val="0035355F"/>
    <w:rsid w:val="00356331"/>
    <w:rsid w:val="00365F64"/>
    <w:rsid w:val="00374F19"/>
    <w:rsid w:val="00376822"/>
    <w:rsid w:val="00381D4B"/>
    <w:rsid w:val="00390A31"/>
    <w:rsid w:val="0039610E"/>
    <w:rsid w:val="0039676C"/>
    <w:rsid w:val="003B7578"/>
    <w:rsid w:val="003B762F"/>
    <w:rsid w:val="003C14D3"/>
    <w:rsid w:val="003C30B8"/>
    <w:rsid w:val="003C730B"/>
    <w:rsid w:val="003D0A72"/>
    <w:rsid w:val="003D17D8"/>
    <w:rsid w:val="003D1E2F"/>
    <w:rsid w:val="003D3DC0"/>
    <w:rsid w:val="003D4E5F"/>
    <w:rsid w:val="003D56D1"/>
    <w:rsid w:val="003F098D"/>
    <w:rsid w:val="003F0EA3"/>
    <w:rsid w:val="003F10D1"/>
    <w:rsid w:val="003F2AA8"/>
    <w:rsid w:val="003F2EA0"/>
    <w:rsid w:val="003F4F61"/>
    <w:rsid w:val="003F7C46"/>
    <w:rsid w:val="004138FC"/>
    <w:rsid w:val="00415655"/>
    <w:rsid w:val="00431AED"/>
    <w:rsid w:val="004329E1"/>
    <w:rsid w:val="00434205"/>
    <w:rsid w:val="0044033A"/>
    <w:rsid w:val="00452CC0"/>
    <w:rsid w:val="004579A3"/>
    <w:rsid w:val="004617FB"/>
    <w:rsid w:val="004648B0"/>
    <w:rsid w:val="004662FB"/>
    <w:rsid w:val="00470EA8"/>
    <w:rsid w:val="004714A4"/>
    <w:rsid w:val="0047163C"/>
    <w:rsid w:val="00473940"/>
    <w:rsid w:val="00473BAF"/>
    <w:rsid w:val="00475A4B"/>
    <w:rsid w:val="00475EDE"/>
    <w:rsid w:val="00481EF6"/>
    <w:rsid w:val="0048528E"/>
    <w:rsid w:val="004915F4"/>
    <w:rsid w:val="00493E5E"/>
    <w:rsid w:val="004A15B1"/>
    <w:rsid w:val="004A2605"/>
    <w:rsid w:val="004A442E"/>
    <w:rsid w:val="004A6AA3"/>
    <w:rsid w:val="004B302B"/>
    <w:rsid w:val="004B7129"/>
    <w:rsid w:val="004C036E"/>
    <w:rsid w:val="004D0ECC"/>
    <w:rsid w:val="004D2C40"/>
    <w:rsid w:val="004D53AC"/>
    <w:rsid w:val="004E0243"/>
    <w:rsid w:val="004F1807"/>
    <w:rsid w:val="004F18AF"/>
    <w:rsid w:val="00500B0B"/>
    <w:rsid w:val="00502228"/>
    <w:rsid w:val="005059EC"/>
    <w:rsid w:val="0050788E"/>
    <w:rsid w:val="0052363B"/>
    <w:rsid w:val="00536A92"/>
    <w:rsid w:val="005416E8"/>
    <w:rsid w:val="005420A4"/>
    <w:rsid w:val="0054288D"/>
    <w:rsid w:val="00554716"/>
    <w:rsid w:val="00554936"/>
    <w:rsid w:val="005570D1"/>
    <w:rsid w:val="00576C61"/>
    <w:rsid w:val="0057758E"/>
    <w:rsid w:val="00580980"/>
    <w:rsid w:val="00585E9C"/>
    <w:rsid w:val="00587DF6"/>
    <w:rsid w:val="00594B30"/>
    <w:rsid w:val="005A0376"/>
    <w:rsid w:val="005B08A4"/>
    <w:rsid w:val="005B1A0A"/>
    <w:rsid w:val="005B2305"/>
    <w:rsid w:val="005B7B03"/>
    <w:rsid w:val="005C0E01"/>
    <w:rsid w:val="005C1271"/>
    <w:rsid w:val="005C2929"/>
    <w:rsid w:val="005C2B25"/>
    <w:rsid w:val="005C44AF"/>
    <w:rsid w:val="005C6C22"/>
    <w:rsid w:val="005C7B33"/>
    <w:rsid w:val="005D3EA8"/>
    <w:rsid w:val="005E62BB"/>
    <w:rsid w:val="005E711B"/>
    <w:rsid w:val="005F3DB5"/>
    <w:rsid w:val="005F7ACC"/>
    <w:rsid w:val="0060316F"/>
    <w:rsid w:val="00604E02"/>
    <w:rsid w:val="006106B5"/>
    <w:rsid w:val="0061322B"/>
    <w:rsid w:val="00617044"/>
    <w:rsid w:val="006170C9"/>
    <w:rsid w:val="006245C6"/>
    <w:rsid w:val="00626DB7"/>
    <w:rsid w:val="00632725"/>
    <w:rsid w:val="00656040"/>
    <w:rsid w:val="00673B07"/>
    <w:rsid w:val="00673FB7"/>
    <w:rsid w:val="006748EE"/>
    <w:rsid w:val="00677819"/>
    <w:rsid w:val="006808F9"/>
    <w:rsid w:val="00680AC1"/>
    <w:rsid w:val="00681390"/>
    <w:rsid w:val="006843A6"/>
    <w:rsid w:val="006850CC"/>
    <w:rsid w:val="0068754A"/>
    <w:rsid w:val="006920A4"/>
    <w:rsid w:val="00695A7C"/>
    <w:rsid w:val="006A5BCE"/>
    <w:rsid w:val="006A6D11"/>
    <w:rsid w:val="006B77FE"/>
    <w:rsid w:val="006C2E19"/>
    <w:rsid w:val="006C7E05"/>
    <w:rsid w:val="006E7FC4"/>
    <w:rsid w:val="0070089D"/>
    <w:rsid w:val="00717008"/>
    <w:rsid w:val="007223AA"/>
    <w:rsid w:val="00724AAB"/>
    <w:rsid w:val="007253D3"/>
    <w:rsid w:val="00730715"/>
    <w:rsid w:val="00735AC0"/>
    <w:rsid w:val="00741751"/>
    <w:rsid w:val="00747E49"/>
    <w:rsid w:val="00755128"/>
    <w:rsid w:val="00756D38"/>
    <w:rsid w:val="00761A56"/>
    <w:rsid w:val="00761E86"/>
    <w:rsid w:val="00762DD9"/>
    <w:rsid w:val="0076642E"/>
    <w:rsid w:val="00770A27"/>
    <w:rsid w:val="00796703"/>
    <w:rsid w:val="007A291A"/>
    <w:rsid w:val="007A3344"/>
    <w:rsid w:val="007B4614"/>
    <w:rsid w:val="007B5F6A"/>
    <w:rsid w:val="007C07B4"/>
    <w:rsid w:val="007D5CBE"/>
    <w:rsid w:val="007D6F53"/>
    <w:rsid w:val="007E2A95"/>
    <w:rsid w:val="007E482D"/>
    <w:rsid w:val="007E615A"/>
    <w:rsid w:val="007F00EB"/>
    <w:rsid w:val="007F16A9"/>
    <w:rsid w:val="007F7278"/>
    <w:rsid w:val="007F7942"/>
    <w:rsid w:val="00803DAC"/>
    <w:rsid w:val="00807E5A"/>
    <w:rsid w:val="00820356"/>
    <w:rsid w:val="00830461"/>
    <w:rsid w:val="00830EA8"/>
    <w:rsid w:val="0083262A"/>
    <w:rsid w:val="00847B47"/>
    <w:rsid w:val="00850A13"/>
    <w:rsid w:val="008579E9"/>
    <w:rsid w:val="008637AF"/>
    <w:rsid w:val="008671F5"/>
    <w:rsid w:val="00872DD6"/>
    <w:rsid w:val="00884475"/>
    <w:rsid w:val="0088730D"/>
    <w:rsid w:val="008910A2"/>
    <w:rsid w:val="0089533A"/>
    <w:rsid w:val="00896835"/>
    <w:rsid w:val="00897B6A"/>
    <w:rsid w:val="008A0255"/>
    <w:rsid w:val="008A526F"/>
    <w:rsid w:val="008A6776"/>
    <w:rsid w:val="008B1CAC"/>
    <w:rsid w:val="008C09D2"/>
    <w:rsid w:val="008C4C47"/>
    <w:rsid w:val="008C5C91"/>
    <w:rsid w:val="008C6827"/>
    <w:rsid w:val="008C771C"/>
    <w:rsid w:val="008D342C"/>
    <w:rsid w:val="008D429D"/>
    <w:rsid w:val="008E0D94"/>
    <w:rsid w:val="008E238E"/>
    <w:rsid w:val="008E59CD"/>
    <w:rsid w:val="008F486B"/>
    <w:rsid w:val="008F7453"/>
    <w:rsid w:val="0090063B"/>
    <w:rsid w:val="00900F8A"/>
    <w:rsid w:val="00904974"/>
    <w:rsid w:val="0090608D"/>
    <w:rsid w:val="009147BF"/>
    <w:rsid w:val="009233CD"/>
    <w:rsid w:val="00932B37"/>
    <w:rsid w:val="0094372B"/>
    <w:rsid w:val="00950486"/>
    <w:rsid w:val="00950B30"/>
    <w:rsid w:val="009555CE"/>
    <w:rsid w:val="00956C74"/>
    <w:rsid w:val="0096257C"/>
    <w:rsid w:val="0096438C"/>
    <w:rsid w:val="009719A1"/>
    <w:rsid w:val="00972003"/>
    <w:rsid w:val="009747D7"/>
    <w:rsid w:val="009A08C1"/>
    <w:rsid w:val="009A5186"/>
    <w:rsid w:val="009A7B00"/>
    <w:rsid w:val="009B1949"/>
    <w:rsid w:val="009B2F0C"/>
    <w:rsid w:val="009C08B5"/>
    <w:rsid w:val="009C1496"/>
    <w:rsid w:val="009C29DB"/>
    <w:rsid w:val="009C7C9B"/>
    <w:rsid w:val="009D18B8"/>
    <w:rsid w:val="009E186E"/>
    <w:rsid w:val="009F2403"/>
    <w:rsid w:val="009F7990"/>
    <w:rsid w:val="00A07C55"/>
    <w:rsid w:val="00A15C97"/>
    <w:rsid w:val="00A15CFC"/>
    <w:rsid w:val="00A17E5E"/>
    <w:rsid w:val="00A2491B"/>
    <w:rsid w:val="00A2599E"/>
    <w:rsid w:val="00A27D59"/>
    <w:rsid w:val="00A318C7"/>
    <w:rsid w:val="00A37292"/>
    <w:rsid w:val="00A40383"/>
    <w:rsid w:val="00A41881"/>
    <w:rsid w:val="00A42FE2"/>
    <w:rsid w:val="00A47759"/>
    <w:rsid w:val="00A5077B"/>
    <w:rsid w:val="00A50A54"/>
    <w:rsid w:val="00A52458"/>
    <w:rsid w:val="00A62991"/>
    <w:rsid w:val="00A62DD4"/>
    <w:rsid w:val="00A651D0"/>
    <w:rsid w:val="00A67FEF"/>
    <w:rsid w:val="00A7025A"/>
    <w:rsid w:val="00A755D3"/>
    <w:rsid w:val="00A7629C"/>
    <w:rsid w:val="00A860BA"/>
    <w:rsid w:val="00A86541"/>
    <w:rsid w:val="00A873CE"/>
    <w:rsid w:val="00A91F66"/>
    <w:rsid w:val="00A96FB5"/>
    <w:rsid w:val="00AA627B"/>
    <w:rsid w:val="00AB6D64"/>
    <w:rsid w:val="00AC3B94"/>
    <w:rsid w:val="00AD370C"/>
    <w:rsid w:val="00AE561D"/>
    <w:rsid w:val="00AF37EF"/>
    <w:rsid w:val="00AF7A3E"/>
    <w:rsid w:val="00B073F1"/>
    <w:rsid w:val="00B10CE7"/>
    <w:rsid w:val="00B14C69"/>
    <w:rsid w:val="00B17069"/>
    <w:rsid w:val="00B17505"/>
    <w:rsid w:val="00B20B39"/>
    <w:rsid w:val="00B20EE5"/>
    <w:rsid w:val="00B22631"/>
    <w:rsid w:val="00B304C1"/>
    <w:rsid w:val="00B37B07"/>
    <w:rsid w:val="00B412DD"/>
    <w:rsid w:val="00B413EB"/>
    <w:rsid w:val="00B44A5C"/>
    <w:rsid w:val="00B46BFF"/>
    <w:rsid w:val="00B5611E"/>
    <w:rsid w:val="00B721AB"/>
    <w:rsid w:val="00B7590B"/>
    <w:rsid w:val="00B76297"/>
    <w:rsid w:val="00B83124"/>
    <w:rsid w:val="00B86A8F"/>
    <w:rsid w:val="00BA5267"/>
    <w:rsid w:val="00BB5C9C"/>
    <w:rsid w:val="00BC6CC5"/>
    <w:rsid w:val="00BD7664"/>
    <w:rsid w:val="00BE01D9"/>
    <w:rsid w:val="00BE1A3F"/>
    <w:rsid w:val="00BE3D4B"/>
    <w:rsid w:val="00BE655A"/>
    <w:rsid w:val="00BF08B3"/>
    <w:rsid w:val="00BF3214"/>
    <w:rsid w:val="00C0143C"/>
    <w:rsid w:val="00C04C9A"/>
    <w:rsid w:val="00C121FA"/>
    <w:rsid w:val="00C12DE7"/>
    <w:rsid w:val="00C20892"/>
    <w:rsid w:val="00C227B7"/>
    <w:rsid w:val="00C23048"/>
    <w:rsid w:val="00C26F49"/>
    <w:rsid w:val="00C32159"/>
    <w:rsid w:val="00C46BB2"/>
    <w:rsid w:val="00C51D51"/>
    <w:rsid w:val="00C573BA"/>
    <w:rsid w:val="00C60369"/>
    <w:rsid w:val="00C62105"/>
    <w:rsid w:val="00C65629"/>
    <w:rsid w:val="00C71353"/>
    <w:rsid w:val="00C7522B"/>
    <w:rsid w:val="00C8032B"/>
    <w:rsid w:val="00C878E9"/>
    <w:rsid w:val="00C95E14"/>
    <w:rsid w:val="00CA05DF"/>
    <w:rsid w:val="00CA2AAE"/>
    <w:rsid w:val="00CA4BC3"/>
    <w:rsid w:val="00CA4E07"/>
    <w:rsid w:val="00CA69D3"/>
    <w:rsid w:val="00CB0CEB"/>
    <w:rsid w:val="00CB5EFF"/>
    <w:rsid w:val="00CB6643"/>
    <w:rsid w:val="00CD6866"/>
    <w:rsid w:val="00CD68E8"/>
    <w:rsid w:val="00CD7156"/>
    <w:rsid w:val="00CD7650"/>
    <w:rsid w:val="00CE4415"/>
    <w:rsid w:val="00CF2510"/>
    <w:rsid w:val="00CF2BCA"/>
    <w:rsid w:val="00CF4B26"/>
    <w:rsid w:val="00D057CA"/>
    <w:rsid w:val="00D12EDB"/>
    <w:rsid w:val="00D17E40"/>
    <w:rsid w:val="00D2026E"/>
    <w:rsid w:val="00D2189E"/>
    <w:rsid w:val="00D23297"/>
    <w:rsid w:val="00D2404F"/>
    <w:rsid w:val="00D27751"/>
    <w:rsid w:val="00D32BF1"/>
    <w:rsid w:val="00D374D4"/>
    <w:rsid w:val="00D378D1"/>
    <w:rsid w:val="00D41C12"/>
    <w:rsid w:val="00D50DC1"/>
    <w:rsid w:val="00D53172"/>
    <w:rsid w:val="00D61A54"/>
    <w:rsid w:val="00D6334E"/>
    <w:rsid w:val="00D63527"/>
    <w:rsid w:val="00D63BAC"/>
    <w:rsid w:val="00D7027E"/>
    <w:rsid w:val="00D72415"/>
    <w:rsid w:val="00D7419F"/>
    <w:rsid w:val="00D750CA"/>
    <w:rsid w:val="00D876AD"/>
    <w:rsid w:val="00D94BDB"/>
    <w:rsid w:val="00D957F5"/>
    <w:rsid w:val="00D96412"/>
    <w:rsid w:val="00D97A70"/>
    <w:rsid w:val="00DA5538"/>
    <w:rsid w:val="00DA6E63"/>
    <w:rsid w:val="00DB0592"/>
    <w:rsid w:val="00DB52C2"/>
    <w:rsid w:val="00DC3FB4"/>
    <w:rsid w:val="00DD2253"/>
    <w:rsid w:val="00DF195A"/>
    <w:rsid w:val="00DF6A01"/>
    <w:rsid w:val="00E00648"/>
    <w:rsid w:val="00E03408"/>
    <w:rsid w:val="00E0563D"/>
    <w:rsid w:val="00E06D8B"/>
    <w:rsid w:val="00E11323"/>
    <w:rsid w:val="00E144FD"/>
    <w:rsid w:val="00E201AC"/>
    <w:rsid w:val="00E25A37"/>
    <w:rsid w:val="00E25C6A"/>
    <w:rsid w:val="00E32AA4"/>
    <w:rsid w:val="00E40EC3"/>
    <w:rsid w:val="00E43F8F"/>
    <w:rsid w:val="00E531C3"/>
    <w:rsid w:val="00E56237"/>
    <w:rsid w:val="00E62CB8"/>
    <w:rsid w:val="00E65748"/>
    <w:rsid w:val="00E65C99"/>
    <w:rsid w:val="00E7272A"/>
    <w:rsid w:val="00E72FD0"/>
    <w:rsid w:val="00E75586"/>
    <w:rsid w:val="00E76423"/>
    <w:rsid w:val="00E82E32"/>
    <w:rsid w:val="00E93929"/>
    <w:rsid w:val="00E93BEE"/>
    <w:rsid w:val="00E94F56"/>
    <w:rsid w:val="00E96C33"/>
    <w:rsid w:val="00EA03DD"/>
    <w:rsid w:val="00EA06A4"/>
    <w:rsid w:val="00EA08B4"/>
    <w:rsid w:val="00EA2955"/>
    <w:rsid w:val="00EA29F0"/>
    <w:rsid w:val="00EA2CC6"/>
    <w:rsid w:val="00EA3FDF"/>
    <w:rsid w:val="00EA4112"/>
    <w:rsid w:val="00EA5A12"/>
    <w:rsid w:val="00EA781D"/>
    <w:rsid w:val="00EA789E"/>
    <w:rsid w:val="00EB0CEE"/>
    <w:rsid w:val="00EB207C"/>
    <w:rsid w:val="00EB46ED"/>
    <w:rsid w:val="00EB5335"/>
    <w:rsid w:val="00EC3FD2"/>
    <w:rsid w:val="00EC63B5"/>
    <w:rsid w:val="00EC71FA"/>
    <w:rsid w:val="00EC7479"/>
    <w:rsid w:val="00ED1260"/>
    <w:rsid w:val="00ED22BA"/>
    <w:rsid w:val="00EE17C5"/>
    <w:rsid w:val="00EE278A"/>
    <w:rsid w:val="00EE405A"/>
    <w:rsid w:val="00EE6295"/>
    <w:rsid w:val="00EF1D93"/>
    <w:rsid w:val="00EF5797"/>
    <w:rsid w:val="00F0026D"/>
    <w:rsid w:val="00F0078D"/>
    <w:rsid w:val="00F043A3"/>
    <w:rsid w:val="00F0592F"/>
    <w:rsid w:val="00F0708B"/>
    <w:rsid w:val="00F101C9"/>
    <w:rsid w:val="00F14AA4"/>
    <w:rsid w:val="00F17EEF"/>
    <w:rsid w:val="00F24CD7"/>
    <w:rsid w:val="00F32634"/>
    <w:rsid w:val="00F32DCB"/>
    <w:rsid w:val="00F358EA"/>
    <w:rsid w:val="00F36F6C"/>
    <w:rsid w:val="00F372D8"/>
    <w:rsid w:val="00F43932"/>
    <w:rsid w:val="00F45602"/>
    <w:rsid w:val="00F4600B"/>
    <w:rsid w:val="00F56BFB"/>
    <w:rsid w:val="00F577C4"/>
    <w:rsid w:val="00F61045"/>
    <w:rsid w:val="00F61944"/>
    <w:rsid w:val="00F654A4"/>
    <w:rsid w:val="00F7283B"/>
    <w:rsid w:val="00F75200"/>
    <w:rsid w:val="00F76C21"/>
    <w:rsid w:val="00F76DBA"/>
    <w:rsid w:val="00F77A79"/>
    <w:rsid w:val="00F941C6"/>
    <w:rsid w:val="00F97E5A"/>
    <w:rsid w:val="00FA399F"/>
    <w:rsid w:val="00FB5727"/>
    <w:rsid w:val="00FB6746"/>
    <w:rsid w:val="00FB688B"/>
    <w:rsid w:val="00FC1C4F"/>
    <w:rsid w:val="00FC382D"/>
    <w:rsid w:val="00FC3E6C"/>
    <w:rsid w:val="00FC64BA"/>
    <w:rsid w:val="00FD08A1"/>
    <w:rsid w:val="00FE0E41"/>
    <w:rsid w:val="00FE418C"/>
    <w:rsid w:val="00FE5F55"/>
    <w:rsid w:val="00FE63A8"/>
    <w:rsid w:val="00FE6AB5"/>
    <w:rsid w:val="00FE6B57"/>
    <w:rsid w:val="00FF1B06"/>
    <w:rsid w:val="00FF4C3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2BDC14"/>
  <w14:defaultImageDpi w14:val="330"/>
  <w15:docId w15:val="{17B153AB-D907-4EEB-9012-0CE724D5F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45602"/>
    <w:pPr>
      <w:spacing w:line="276" w:lineRule="auto"/>
    </w:pPr>
    <w:rPr>
      <w:color w:val="000000" w:themeColor="text1"/>
      <w:sz w:val="20"/>
      <w:lang w:val="de-CH"/>
    </w:rPr>
  </w:style>
  <w:style w:type="paragraph" w:styleId="berschrift1">
    <w:name w:val="heading 1"/>
    <w:basedOn w:val="Standard"/>
    <w:next w:val="Standard"/>
    <w:link w:val="berschrift1Zchn"/>
    <w:uiPriority w:val="9"/>
    <w:qFormat/>
    <w:rsid w:val="00F45602"/>
    <w:pPr>
      <w:keepNext/>
      <w:keepLines/>
      <w:spacing w:before="240"/>
      <w:outlineLvl w:val="0"/>
    </w:pPr>
    <w:rPr>
      <w:rFonts w:asciiTheme="majorHAnsi" w:eastAsiaTheme="majorEastAsia" w:hAnsiTheme="majorHAnsi" w:cstheme="majorBidi"/>
      <w:color w:val="AFCB07"/>
      <w:sz w:val="24"/>
      <w:szCs w:val="32"/>
    </w:rPr>
  </w:style>
  <w:style w:type="paragraph" w:styleId="berschrift2">
    <w:name w:val="heading 2"/>
    <w:basedOn w:val="Standard"/>
    <w:next w:val="Standard"/>
    <w:link w:val="berschrift2Zchn"/>
    <w:uiPriority w:val="9"/>
    <w:unhideWhenUsed/>
    <w:qFormat/>
    <w:rsid w:val="00F45602"/>
    <w:pPr>
      <w:keepNext/>
      <w:keepLines/>
      <w:spacing w:before="120"/>
      <w:outlineLvl w:val="1"/>
    </w:pPr>
    <w:rPr>
      <w:rFonts w:asciiTheme="majorHAnsi" w:eastAsiaTheme="majorEastAsia" w:hAnsiTheme="majorHAnsi" w:cstheme="majorBidi"/>
      <w:color w:val="922069"/>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C036E"/>
    <w:pPr>
      <w:tabs>
        <w:tab w:val="center" w:pos="4536"/>
        <w:tab w:val="right" w:pos="9072"/>
      </w:tabs>
    </w:pPr>
  </w:style>
  <w:style w:type="character" w:customStyle="1" w:styleId="KopfzeileZchn">
    <w:name w:val="Kopfzeile Zchn"/>
    <w:basedOn w:val="Absatz-Standardschriftart"/>
    <w:link w:val="Kopfzeile"/>
    <w:uiPriority w:val="99"/>
    <w:rsid w:val="004C036E"/>
  </w:style>
  <w:style w:type="paragraph" w:styleId="Fuzeile">
    <w:name w:val="footer"/>
    <w:basedOn w:val="Standard"/>
    <w:link w:val="FuzeileZchn"/>
    <w:uiPriority w:val="99"/>
    <w:unhideWhenUsed/>
    <w:rsid w:val="004C036E"/>
    <w:pPr>
      <w:tabs>
        <w:tab w:val="center" w:pos="4536"/>
        <w:tab w:val="right" w:pos="9072"/>
      </w:tabs>
    </w:pPr>
  </w:style>
  <w:style w:type="character" w:customStyle="1" w:styleId="FuzeileZchn">
    <w:name w:val="Fußzeile Zchn"/>
    <w:basedOn w:val="Absatz-Standardschriftart"/>
    <w:link w:val="Fuzeile"/>
    <w:uiPriority w:val="99"/>
    <w:rsid w:val="004C036E"/>
  </w:style>
  <w:style w:type="paragraph" w:styleId="Sprechblasentext">
    <w:name w:val="Balloon Text"/>
    <w:basedOn w:val="Standard"/>
    <w:link w:val="SprechblasentextZchn"/>
    <w:uiPriority w:val="99"/>
    <w:semiHidden/>
    <w:unhideWhenUsed/>
    <w:rsid w:val="004C036E"/>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4C036E"/>
    <w:rPr>
      <w:rFonts w:ascii="Lucida Grande" w:hAnsi="Lucida Grande" w:cs="Lucida Grande"/>
      <w:sz w:val="18"/>
      <w:szCs w:val="18"/>
    </w:rPr>
  </w:style>
  <w:style w:type="paragraph" w:customStyle="1" w:styleId="Betreff">
    <w:name w:val="Betreff"/>
    <w:basedOn w:val="Standard"/>
    <w:qFormat/>
    <w:rsid w:val="004915F4"/>
    <w:pPr>
      <w:spacing w:after="50" w:line="280" w:lineRule="atLeast"/>
    </w:pPr>
    <w:rPr>
      <w:rFonts w:asciiTheme="majorHAnsi" w:eastAsia="Times New Roman" w:hAnsiTheme="majorHAnsi" w:cs="Times New Roman"/>
      <w:b/>
      <w:color w:val="auto"/>
      <w:sz w:val="24"/>
      <w:szCs w:val="18"/>
      <w:lang w:eastAsia="de-CH"/>
    </w:rPr>
  </w:style>
  <w:style w:type="paragraph" w:styleId="Listenabsatz">
    <w:name w:val="List Paragraph"/>
    <w:basedOn w:val="Standard"/>
    <w:uiPriority w:val="34"/>
    <w:qFormat/>
    <w:rsid w:val="00230CAE"/>
    <w:pPr>
      <w:spacing w:line="259" w:lineRule="auto"/>
      <w:ind w:left="720"/>
      <w:contextualSpacing/>
    </w:pPr>
    <w:rPr>
      <w:rFonts w:eastAsiaTheme="minorHAnsi"/>
      <w:color w:val="auto"/>
      <w:szCs w:val="22"/>
      <w:lang w:eastAsia="en-US"/>
    </w:rPr>
  </w:style>
  <w:style w:type="character" w:styleId="Kommentarzeichen">
    <w:name w:val="annotation reference"/>
    <w:basedOn w:val="Absatz-Standardschriftart"/>
    <w:uiPriority w:val="99"/>
    <w:semiHidden/>
    <w:unhideWhenUsed/>
    <w:rsid w:val="00A17E5E"/>
    <w:rPr>
      <w:sz w:val="16"/>
      <w:szCs w:val="16"/>
    </w:rPr>
  </w:style>
  <w:style w:type="paragraph" w:styleId="Kommentartext">
    <w:name w:val="annotation text"/>
    <w:basedOn w:val="Standard"/>
    <w:link w:val="KommentartextZchn"/>
    <w:uiPriority w:val="99"/>
    <w:unhideWhenUsed/>
    <w:rsid w:val="00A17E5E"/>
    <w:pPr>
      <w:spacing w:line="240" w:lineRule="auto"/>
    </w:pPr>
    <w:rPr>
      <w:szCs w:val="20"/>
    </w:rPr>
  </w:style>
  <w:style w:type="character" w:customStyle="1" w:styleId="KommentartextZchn">
    <w:name w:val="Kommentartext Zchn"/>
    <w:basedOn w:val="Absatz-Standardschriftart"/>
    <w:link w:val="Kommentartext"/>
    <w:uiPriority w:val="99"/>
    <w:rsid w:val="00A17E5E"/>
    <w:rPr>
      <w:color w:val="000000" w:themeColor="text1"/>
      <w:sz w:val="20"/>
      <w:szCs w:val="20"/>
    </w:rPr>
  </w:style>
  <w:style w:type="paragraph" w:styleId="Kommentarthema">
    <w:name w:val="annotation subject"/>
    <w:basedOn w:val="Kommentartext"/>
    <w:next w:val="Kommentartext"/>
    <w:link w:val="KommentarthemaZchn"/>
    <w:uiPriority w:val="99"/>
    <w:semiHidden/>
    <w:unhideWhenUsed/>
    <w:rsid w:val="00A17E5E"/>
    <w:rPr>
      <w:b/>
      <w:bCs/>
    </w:rPr>
  </w:style>
  <w:style w:type="character" w:customStyle="1" w:styleId="KommentarthemaZchn">
    <w:name w:val="Kommentarthema Zchn"/>
    <w:basedOn w:val="KommentartextZchn"/>
    <w:link w:val="Kommentarthema"/>
    <w:uiPriority w:val="99"/>
    <w:semiHidden/>
    <w:rsid w:val="00A17E5E"/>
    <w:rPr>
      <w:b/>
      <w:bCs/>
      <w:color w:val="000000" w:themeColor="text1"/>
      <w:sz w:val="20"/>
      <w:szCs w:val="20"/>
    </w:rPr>
  </w:style>
  <w:style w:type="table" w:styleId="Tabellenraster">
    <w:name w:val="Table Grid"/>
    <w:basedOn w:val="NormaleTabelle"/>
    <w:uiPriority w:val="59"/>
    <w:rsid w:val="003D1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F45602"/>
    <w:rPr>
      <w:rFonts w:asciiTheme="majorHAnsi" w:eastAsiaTheme="majorEastAsia" w:hAnsiTheme="majorHAnsi" w:cstheme="majorBidi"/>
      <w:color w:val="AFCB07"/>
      <w:szCs w:val="32"/>
    </w:rPr>
  </w:style>
  <w:style w:type="character" w:customStyle="1" w:styleId="berschrift2Zchn">
    <w:name w:val="Überschrift 2 Zchn"/>
    <w:basedOn w:val="Absatz-Standardschriftart"/>
    <w:link w:val="berschrift2"/>
    <w:uiPriority w:val="9"/>
    <w:rsid w:val="00F45602"/>
    <w:rPr>
      <w:rFonts w:asciiTheme="majorHAnsi" w:eastAsiaTheme="majorEastAsia" w:hAnsiTheme="majorHAnsi" w:cstheme="majorBidi"/>
      <w:color w:val="922069"/>
      <w:sz w:val="20"/>
      <w:szCs w:val="26"/>
    </w:rPr>
  </w:style>
  <w:style w:type="paragraph" w:customStyle="1" w:styleId="Formatvorlage1">
    <w:name w:val="Formatvorlage1"/>
    <w:basedOn w:val="berschrift2"/>
    <w:link w:val="Formatvorlage1Zchn"/>
    <w:qFormat/>
    <w:rsid w:val="00F45602"/>
    <w:pPr>
      <w:tabs>
        <w:tab w:val="left" w:pos="3969"/>
      </w:tabs>
    </w:pPr>
  </w:style>
  <w:style w:type="paragraph" w:customStyle="1" w:styleId="Formatvorlage2">
    <w:name w:val="Formatvorlage2"/>
    <w:basedOn w:val="Formatvorlage1"/>
    <w:link w:val="Formatvorlage2Zchn"/>
    <w:qFormat/>
    <w:rsid w:val="00F45602"/>
    <w:pPr>
      <w:spacing w:before="180"/>
    </w:pPr>
  </w:style>
  <w:style w:type="character" w:customStyle="1" w:styleId="Formatvorlage1Zchn">
    <w:name w:val="Formatvorlage1 Zchn"/>
    <w:basedOn w:val="berschrift2Zchn"/>
    <w:link w:val="Formatvorlage1"/>
    <w:rsid w:val="00F45602"/>
    <w:rPr>
      <w:rFonts w:asciiTheme="majorHAnsi" w:eastAsiaTheme="majorEastAsia" w:hAnsiTheme="majorHAnsi" w:cstheme="majorBidi"/>
      <w:color w:val="922069"/>
      <w:sz w:val="20"/>
      <w:szCs w:val="26"/>
    </w:rPr>
  </w:style>
  <w:style w:type="character" w:customStyle="1" w:styleId="Formatvorlage2Zchn">
    <w:name w:val="Formatvorlage2 Zchn"/>
    <w:basedOn w:val="Formatvorlage1Zchn"/>
    <w:link w:val="Formatvorlage2"/>
    <w:rsid w:val="00F45602"/>
    <w:rPr>
      <w:rFonts w:asciiTheme="majorHAnsi" w:eastAsiaTheme="majorEastAsia" w:hAnsiTheme="majorHAnsi" w:cstheme="majorBidi"/>
      <w:color w:val="922069"/>
      <w:sz w:val="20"/>
      <w:szCs w:val="26"/>
    </w:rPr>
  </w:style>
  <w:style w:type="character" w:styleId="Hyperlink">
    <w:name w:val="Hyperlink"/>
    <w:basedOn w:val="Absatz-Standardschriftart"/>
    <w:uiPriority w:val="99"/>
    <w:unhideWhenUsed/>
    <w:rsid w:val="00012D49"/>
    <w:rPr>
      <w:color w:val="5A5A5A" w:themeColor="hyperlink"/>
      <w:u w:val="single"/>
    </w:rPr>
  </w:style>
  <w:style w:type="character" w:styleId="NichtaufgelsteErwhnung">
    <w:name w:val="Unresolved Mention"/>
    <w:basedOn w:val="Absatz-Standardschriftart"/>
    <w:uiPriority w:val="99"/>
    <w:semiHidden/>
    <w:unhideWhenUsed/>
    <w:rsid w:val="00012D49"/>
    <w:rPr>
      <w:color w:val="808080"/>
      <w:shd w:val="clear" w:color="auto" w:fill="E6E6E6"/>
    </w:rPr>
  </w:style>
  <w:style w:type="table" w:styleId="Gitternetztabelle1hell">
    <w:name w:val="Grid Table 1 Light"/>
    <w:basedOn w:val="NormaleTabelle"/>
    <w:uiPriority w:val="46"/>
    <w:rsid w:val="004E024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haltsverzeichnisberschrift">
    <w:name w:val="TOC Heading"/>
    <w:basedOn w:val="berschrift1"/>
    <w:next w:val="Standard"/>
    <w:uiPriority w:val="39"/>
    <w:unhideWhenUsed/>
    <w:qFormat/>
    <w:rsid w:val="00AE561D"/>
    <w:pPr>
      <w:spacing w:line="259" w:lineRule="auto"/>
      <w:outlineLvl w:val="9"/>
    </w:pPr>
    <w:rPr>
      <w:color w:val="829705" w:themeColor="accent1" w:themeShade="BF"/>
      <w:sz w:val="32"/>
    </w:rPr>
  </w:style>
  <w:style w:type="paragraph" w:styleId="Verzeichnis1">
    <w:name w:val="toc 1"/>
    <w:basedOn w:val="Standard"/>
    <w:next w:val="Standard"/>
    <w:autoRedefine/>
    <w:uiPriority w:val="39"/>
    <w:unhideWhenUsed/>
    <w:rsid w:val="00AE561D"/>
    <w:pPr>
      <w:spacing w:after="100"/>
    </w:pPr>
  </w:style>
  <w:style w:type="paragraph" w:styleId="Verzeichnis2">
    <w:name w:val="toc 2"/>
    <w:basedOn w:val="Standard"/>
    <w:next w:val="Standard"/>
    <w:autoRedefine/>
    <w:uiPriority w:val="39"/>
    <w:unhideWhenUsed/>
    <w:rsid w:val="00AE561D"/>
    <w:pPr>
      <w:spacing w:after="100"/>
      <w:ind w:left="200"/>
    </w:pPr>
  </w:style>
  <w:style w:type="character" w:styleId="BesuchterLink">
    <w:name w:val="FollowedHyperlink"/>
    <w:basedOn w:val="Absatz-Standardschriftart"/>
    <w:uiPriority w:val="99"/>
    <w:semiHidden/>
    <w:unhideWhenUsed/>
    <w:rsid w:val="00356331"/>
    <w:rPr>
      <w:color w:val="AFAFAF" w:themeColor="followedHyperlink"/>
      <w:u w:val="single"/>
    </w:rPr>
  </w:style>
  <w:style w:type="paragraph" w:styleId="berarbeitung">
    <w:name w:val="Revision"/>
    <w:hidden/>
    <w:uiPriority w:val="99"/>
    <w:semiHidden/>
    <w:rsid w:val="00001FEA"/>
    <w:rPr>
      <w:color w:val="000000" w:themeColor="text1"/>
      <w:sz w:val="20"/>
    </w:rPr>
  </w:style>
  <w:style w:type="character" w:styleId="Platzhaltertext">
    <w:name w:val="Placeholder Text"/>
    <w:basedOn w:val="Absatz-Standardschriftart"/>
    <w:uiPriority w:val="99"/>
    <w:semiHidden/>
    <w:rsid w:val="00001FEA"/>
    <w:rPr>
      <w:color w:val="808080"/>
    </w:rPr>
  </w:style>
  <w:style w:type="paragraph" w:styleId="StandardWeb">
    <w:name w:val="Normal (Web)"/>
    <w:basedOn w:val="Standard"/>
    <w:uiPriority w:val="99"/>
    <w:semiHidden/>
    <w:unhideWhenUsed/>
    <w:rsid w:val="00257FC6"/>
    <w:pPr>
      <w:spacing w:before="100" w:beforeAutospacing="1" w:after="100" w:afterAutospacing="1" w:line="240" w:lineRule="auto"/>
    </w:pPr>
    <w:rPr>
      <w:rFonts w:ascii="Times New Roman" w:eastAsia="Times New Roman" w:hAnsi="Times New Roman" w:cs="Times New Roman"/>
      <w:color w:val="auto"/>
      <w:sz w:val="24"/>
      <w:lang w:eastAsia="de-CH"/>
    </w:rPr>
  </w:style>
  <w:style w:type="table" w:styleId="Gitternetztabelle4Akzent5">
    <w:name w:val="Grid Table 4 Accent 5"/>
    <w:basedOn w:val="NormaleTabelle"/>
    <w:uiPriority w:val="49"/>
    <w:rsid w:val="002B5D36"/>
    <w:tblPr>
      <w:tblStyleRowBandSize w:val="1"/>
      <w:tblStyleColBandSize w:val="1"/>
      <w:tblBorders>
        <w:top w:val="single" w:sz="4" w:space="0" w:color="DEE8A9" w:themeColor="accent5" w:themeTint="99"/>
        <w:left w:val="single" w:sz="4" w:space="0" w:color="DEE8A9" w:themeColor="accent5" w:themeTint="99"/>
        <w:bottom w:val="single" w:sz="4" w:space="0" w:color="DEE8A9" w:themeColor="accent5" w:themeTint="99"/>
        <w:right w:val="single" w:sz="4" w:space="0" w:color="DEE8A9" w:themeColor="accent5" w:themeTint="99"/>
        <w:insideH w:val="single" w:sz="4" w:space="0" w:color="DEE8A9" w:themeColor="accent5" w:themeTint="99"/>
        <w:insideV w:val="single" w:sz="4" w:space="0" w:color="DEE8A9" w:themeColor="accent5" w:themeTint="99"/>
      </w:tblBorders>
    </w:tblPr>
    <w:tblStylePr w:type="firstRow">
      <w:rPr>
        <w:b/>
        <w:bCs/>
        <w:color w:val="FFFFFF" w:themeColor="background1"/>
      </w:rPr>
      <w:tblPr/>
      <w:tcPr>
        <w:tcBorders>
          <w:top w:val="single" w:sz="4" w:space="0" w:color="C9DA70" w:themeColor="accent5"/>
          <w:left w:val="single" w:sz="4" w:space="0" w:color="C9DA70" w:themeColor="accent5"/>
          <w:bottom w:val="single" w:sz="4" w:space="0" w:color="C9DA70" w:themeColor="accent5"/>
          <w:right w:val="single" w:sz="4" w:space="0" w:color="C9DA70" w:themeColor="accent5"/>
          <w:insideH w:val="nil"/>
          <w:insideV w:val="nil"/>
        </w:tcBorders>
        <w:shd w:val="clear" w:color="auto" w:fill="C9DA70" w:themeFill="accent5"/>
      </w:tcPr>
    </w:tblStylePr>
    <w:tblStylePr w:type="lastRow">
      <w:rPr>
        <w:b/>
        <w:bCs/>
      </w:rPr>
      <w:tblPr/>
      <w:tcPr>
        <w:tcBorders>
          <w:top w:val="double" w:sz="4" w:space="0" w:color="C9DA70" w:themeColor="accent5"/>
        </w:tcBorders>
      </w:tcPr>
    </w:tblStylePr>
    <w:tblStylePr w:type="firstCol">
      <w:rPr>
        <w:b/>
        <w:bCs/>
      </w:rPr>
    </w:tblStylePr>
    <w:tblStylePr w:type="lastCol">
      <w:rPr>
        <w:b/>
        <w:bCs/>
      </w:rPr>
    </w:tblStylePr>
    <w:tblStylePr w:type="band1Vert">
      <w:tblPr/>
      <w:tcPr>
        <w:shd w:val="clear" w:color="auto" w:fill="F4F7E2" w:themeFill="accent5" w:themeFillTint="33"/>
      </w:tcPr>
    </w:tblStylePr>
    <w:tblStylePr w:type="band1Horz">
      <w:tblPr/>
      <w:tcPr>
        <w:shd w:val="clear" w:color="auto" w:fill="F4F7E2" w:themeFill="accent5" w:themeFillTint="33"/>
      </w:tcPr>
    </w:tblStylePr>
  </w:style>
  <w:style w:type="table" w:styleId="Gitternetztabelle1hellAkzent6">
    <w:name w:val="Grid Table 1 Light Accent 6"/>
    <w:basedOn w:val="NormaleTabelle"/>
    <w:uiPriority w:val="46"/>
    <w:rsid w:val="004617FB"/>
    <w:tblPr>
      <w:tblStyleRowBandSize w:val="1"/>
      <w:tblStyleColBandSize w:val="1"/>
      <w:tblBorders>
        <w:top w:val="single" w:sz="4" w:space="0" w:color="D9C3CE" w:themeColor="accent6" w:themeTint="66"/>
        <w:left w:val="single" w:sz="4" w:space="0" w:color="D9C3CE" w:themeColor="accent6" w:themeTint="66"/>
        <w:bottom w:val="single" w:sz="4" w:space="0" w:color="D9C3CE" w:themeColor="accent6" w:themeTint="66"/>
        <w:right w:val="single" w:sz="4" w:space="0" w:color="D9C3CE" w:themeColor="accent6" w:themeTint="66"/>
        <w:insideH w:val="single" w:sz="4" w:space="0" w:color="D9C3CE" w:themeColor="accent6" w:themeTint="66"/>
        <w:insideV w:val="single" w:sz="4" w:space="0" w:color="D9C3CE" w:themeColor="accent6" w:themeTint="66"/>
      </w:tblBorders>
    </w:tblPr>
    <w:tblStylePr w:type="firstRow">
      <w:rPr>
        <w:b/>
        <w:bCs/>
      </w:rPr>
      <w:tblPr/>
      <w:tcPr>
        <w:tcBorders>
          <w:bottom w:val="single" w:sz="12" w:space="0" w:color="C7A5B6" w:themeColor="accent6" w:themeTint="99"/>
        </w:tcBorders>
      </w:tcPr>
    </w:tblStylePr>
    <w:tblStylePr w:type="lastRow">
      <w:rPr>
        <w:b/>
        <w:bCs/>
      </w:rPr>
      <w:tblPr/>
      <w:tcPr>
        <w:tcBorders>
          <w:top w:val="double" w:sz="2" w:space="0" w:color="C7A5B6"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18791">
      <w:bodyDiv w:val="1"/>
      <w:marLeft w:val="0"/>
      <w:marRight w:val="0"/>
      <w:marTop w:val="0"/>
      <w:marBottom w:val="0"/>
      <w:divBdr>
        <w:top w:val="none" w:sz="0" w:space="0" w:color="auto"/>
        <w:left w:val="none" w:sz="0" w:space="0" w:color="auto"/>
        <w:bottom w:val="none" w:sz="0" w:space="0" w:color="auto"/>
        <w:right w:val="none" w:sz="0" w:space="0" w:color="auto"/>
      </w:divBdr>
    </w:div>
    <w:div w:id="547686590">
      <w:bodyDiv w:val="1"/>
      <w:marLeft w:val="0"/>
      <w:marRight w:val="0"/>
      <w:marTop w:val="0"/>
      <w:marBottom w:val="0"/>
      <w:divBdr>
        <w:top w:val="none" w:sz="0" w:space="0" w:color="auto"/>
        <w:left w:val="none" w:sz="0" w:space="0" w:color="auto"/>
        <w:bottom w:val="none" w:sz="0" w:space="0" w:color="auto"/>
        <w:right w:val="none" w:sz="0" w:space="0" w:color="auto"/>
      </w:divBdr>
    </w:div>
    <w:div w:id="1084647809">
      <w:bodyDiv w:val="1"/>
      <w:marLeft w:val="0"/>
      <w:marRight w:val="0"/>
      <w:marTop w:val="0"/>
      <w:marBottom w:val="0"/>
      <w:divBdr>
        <w:top w:val="none" w:sz="0" w:space="0" w:color="auto"/>
        <w:left w:val="none" w:sz="0" w:space="0" w:color="auto"/>
        <w:bottom w:val="none" w:sz="0" w:space="0" w:color="auto"/>
        <w:right w:val="none" w:sz="0" w:space="0" w:color="auto"/>
      </w:divBdr>
    </w:div>
    <w:div w:id="1115641549">
      <w:bodyDiv w:val="1"/>
      <w:marLeft w:val="0"/>
      <w:marRight w:val="0"/>
      <w:marTop w:val="0"/>
      <w:marBottom w:val="0"/>
      <w:divBdr>
        <w:top w:val="none" w:sz="0" w:space="0" w:color="auto"/>
        <w:left w:val="none" w:sz="0" w:space="0" w:color="auto"/>
        <w:bottom w:val="none" w:sz="0" w:space="0" w:color="auto"/>
        <w:right w:val="none" w:sz="0" w:space="0" w:color="auto"/>
      </w:divBdr>
    </w:div>
    <w:div w:id="1195577366">
      <w:bodyDiv w:val="1"/>
      <w:marLeft w:val="0"/>
      <w:marRight w:val="0"/>
      <w:marTop w:val="0"/>
      <w:marBottom w:val="0"/>
      <w:divBdr>
        <w:top w:val="none" w:sz="0" w:space="0" w:color="auto"/>
        <w:left w:val="none" w:sz="0" w:space="0" w:color="auto"/>
        <w:bottom w:val="none" w:sz="0" w:space="0" w:color="auto"/>
        <w:right w:val="none" w:sz="0" w:space="0" w:color="auto"/>
      </w:divBdr>
    </w:div>
    <w:div w:id="1427310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futurx.ch/web" TargetMode="Externa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5.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header7.xml.rels><?xml version="1.0" encoding="UTF-8" standalone="yes"?>
<Relationships xmlns="http://schemas.openxmlformats.org/package/2006/relationships"><Relationship Id="rId1" Type="http://schemas.openxmlformats.org/officeDocument/2006/relationships/image" Target="media/image1.emf"/></Relationships>
</file>

<file path=word/_rels/header8.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notter\Desktop\Verlaufsakte_NmVo_inArbeit%201.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Tabelle1!$B$1</c:f>
              <c:strCache>
                <c:ptCount val="1"/>
                <c:pt idx="0">
                  <c:v>anwesend &amp; entschuldigt</c:v>
                </c:pt>
              </c:strCache>
            </c:strRef>
          </c:tx>
          <c:spPr>
            <a:solidFill>
              <a:srgbClr val="AFCB07"/>
            </a:solidFill>
            <a:ln>
              <a:noFill/>
            </a:ln>
            <a:effectLst/>
          </c:spPr>
          <c:invertIfNegative val="0"/>
          <c:cat>
            <c:strRef>
              <c:f>Tabelle1!$A$2:$A$13</c:f>
              <c:strCache>
                <c:ptCount val="12"/>
                <c:pt idx="0">
                  <c:v>Aug</c:v>
                </c:pt>
                <c:pt idx="1">
                  <c:v>Sep</c:v>
                </c:pt>
                <c:pt idx="2">
                  <c:v>Okt</c:v>
                </c:pt>
                <c:pt idx="3">
                  <c:v>Nov</c:v>
                </c:pt>
                <c:pt idx="4">
                  <c:v>Dez</c:v>
                </c:pt>
                <c:pt idx="5">
                  <c:v>Jan</c:v>
                </c:pt>
                <c:pt idx="6">
                  <c:v>Feb</c:v>
                </c:pt>
                <c:pt idx="7">
                  <c:v>Mär</c:v>
                </c:pt>
                <c:pt idx="8">
                  <c:v>Apr</c:v>
                </c:pt>
                <c:pt idx="9">
                  <c:v>Mai</c:v>
                </c:pt>
                <c:pt idx="10">
                  <c:v>Jun</c:v>
                </c:pt>
                <c:pt idx="11">
                  <c:v>Jul</c:v>
                </c:pt>
              </c:strCache>
            </c:strRef>
          </c:cat>
          <c:val>
            <c:numRef>
              <c:f>Tabelle1!$B$2:$B$13</c:f>
              <c:numCache>
                <c:formatCode>0</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00-C3AD-45DA-B544-A52EC7E7BC80}"/>
            </c:ext>
          </c:extLst>
        </c:ser>
        <c:dLbls>
          <c:showLegendKey val="0"/>
          <c:showVal val="0"/>
          <c:showCatName val="0"/>
          <c:showSerName val="0"/>
          <c:showPercent val="0"/>
          <c:showBubbleSize val="0"/>
        </c:dLbls>
        <c:gapWidth val="50"/>
        <c:overlap val="100"/>
        <c:axId val="1475489360"/>
        <c:axId val="1475490192"/>
      </c:barChart>
      <c:barChart>
        <c:barDir val="col"/>
        <c:grouping val="stacked"/>
        <c:varyColors val="0"/>
        <c:ser>
          <c:idx val="1"/>
          <c:order val="1"/>
          <c:tx>
            <c:strRef>
              <c:f>Tabelle1!$C$1</c:f>
              <c:strCache>
                <c:ptCount val="1"/>
                <c:pt idx="0">
                  <c:v>Krankheit</c:v>
                </c:pt>
              </c:strCache>
            </c:strRef>
          </c:tx>
          <c:spPr>
            <a:solidFill>
              <a:srgbClr val="922069"/>
            </a:solidFill>
            <a:ln>
              <a:noFill/>
            </a:ln>
            <a:effectLst/>
          </c:spPr>
          <c:invertIfNegative val="0"/>
          <c:cat>
            <c:strRef>
              <c:f>Tabelle1!$A$2:$A$13</c:f>
              <c:strCache>
                <c:ptCount val="12"/>
                <c:pt idx="0">
                  <c:v>Aug</c:v>
                </c:pt>
                <c:pt idx="1">
                  <c:v>Sep</c:v>
                </c:pt>
                <c:pt idx="2">
                  <c:v>Okt</c:v>
                </c:pt>
                <c:pt idx="3">
                  <c:v>Nov</c:v>
                </c:pt>
                <c:pt idx="4">
                  <c:v>Dez</c:v>
                </c:pt>
                <c:pt idx="5">
                  <c:v>Jan</c:v>
                </c:pt>
                <c:pt idx="6">
                  <c:v>Feb</c:v>
                </c:pt>
                <c:pt idx="7">
                  <c:v>Mär</c:v>
                </c:pt>
                <c:pt idx="8">
                  <c:v>Apr</c:v>
                </c:pt>
                <c:pt idx="9">
                  <c:v>Mai</c:v>
                </c:pt>
                <c:pt idx="10">
                  <c:v>Jun</c:v>
                </c:pt>
                <c:pt idx="11">
                  <c:v>Jul</c:v>
                </c:pt>
              </c:strCache>
            </c:strRef>
          </c:cat>
          <c:val>
            <c:numRef>
              <c:f>Tabelle1!$C$2:$C$13</c:f>
              <c:numCache>
                <c:formatCode>0</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01-C3AD-45DA-B544-A52EC7E7BC80}"/>
            </c:ext>
          </c:extLst>
        </c:ser>
        <c:ser>
          <c:idx val="3"/>
          <c:order val="2"/>
          <c:tx>
            <c:strRef>
              <c:f>Tabelle1!$D$1</c:f>
              <c:strCache>
                <c:ptCount val="1"/>
                <c:pt idx="0">
                  <c:v>Arbeitseinsatz</c:v>
                </c:pt>
              </c:strCache>
            </c:strRef>
          </c:tx>
          <c:spPr>
            <a:solidFill>
              <a:srgbClr val="FFC000"/>
            </a:solidFill>
            <a:ln>
              <a:noFill/>
            </a:ln>
            <a:effectLst/>
          </c:spPr>
          <c:invertIfNegative val="0"/>
          <c:val>
            <c:numRef>
              <c:f>Tabelle1!$D$2:$D$13</c:f>
              <c:numCache>
                <c:formatCode>0</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02-C3AD-45DA-B544-A52EC7E7BC80}"/>
            </c:ext>
          </c:extLst>
        </c:ser>
        <c:dLbls>
          <c:showLegendKey val="0"/>
          <c:showVal val="0"/>
          <c:showCatName val="0"/>
          <c:showSerName val="0"/>
          <c:showPercent val="0"/>
          <c:showBubbleSize val="0"/>
        </c:dLbls>
        <c:gapWidth val="50"/>
        <c:overlap val="100"/>
        <c:axId val="706618559"/>
        <c:axId val="706612319"/>
      </c:barChart>
      <c:lineChart>
        <c:grouping val="standard"/>
        <c:varyColors val="0"/>
        <c:ser>
          <c:idx val="2"/>
          <c:order val="3"/>
          <c:tx>
            <c:strRef>
              <c:f>Tabelle1!$E$1</c:f>
              <c:strCache>
                <c:ptCount val="1"/>
                <c:pt idx="0">
                  <c:v>Verspätung</c:v>
                </c:pt>
              </c:strCache>
            </c:strRef>
          </c:tx>
          <c:spPr>
            <a:ln w="28575" cap="rnd">
              <a:solidFill>
                <a:srgbClr val="A5A5A5"/>
              </a:solidFill>
              <a:round/>
            </a:ln>
            <a:effectLst/>
          </c:spPr>
          <c:marker>
            <c:symbol val="none"/>
          </c:marker>
          <c:cat>
            <c:strRef>
              <c:f>Tabelle1!$A$2:$A$13</c:f>
              <c:strCache>
                <c:ptCount val="12"/>
                <c:pt idx="0">
                  <c:v>Aug</c:v>
                </c:pt>
                <c:pt idx="1">
                  <c:v>Sep</c:v>
                </c:pt>
                <c:pt idx="2">
                  <c:v>Okt</c:v>
                </c:pt>
                <c:pt idx="3">
                  <c:v>Nov</c:v>
                </c:pt>
                <c:pt idx="4">
                  <c:v>Dez</c:v>
                </c:pt>
                <c:pt idx="5">
                  <c:v>Jan</c:v>
                </c:pt>
                <c:pt idx="6">
                  <c:v>Feb</c:v>
                </c:pt>
                <c:pt idx="7">
                  <c:v>Mär</c:v>
                </c:pt>
                <c:pt idx="8">
                  <c:v>Apr</c:v>
                </c:pt>
                <c:pt idx="9">
                  <c:v>Mai</c:v>
                </c:pt>
                <c:pt idx="10">
                  <c:v>Jun</c:v>
                </c:pt>
                <c:pt idx="11">
                  <c:v>Jul</c:v>
                </c:pt>
              </c:strCache>
            </c:strRef>
          </c:cat>
          <c:val>
            <c:numRef>
              <c:f>Tabelle1!$E$2:$E$13</c:f>
              <c:numCache>
                <c:formatCode>0</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smooth val="0"/>
          <c:extLst>
            <c:ext xmlns:c16="http://schemas.microsoft.com/office/drawing/2014/chart" uri="{C3380CC4-5D6E-409C-BE32-E72D297353CC}">
              <c16:uniqueId val="{00000003-C3AD-45DA-B544-A52EC7E7BC80}"/>
            </c:ext>
          </c:extLst>
        </c:ser>
        <c:dLbls>
          <c:showLegendKey val="0"/>
          <c:showVal val="0"/>
          <c:showCatName val="0"/>
          <c:showSerName val="0"/>
          <c:showPercent val="0"/>
          <c:showBubbleSize val="0"/>
        </c:dLbls>
        <c:marker val="1"/>
        <c:smooth val="0"/>
        <c:axId val="1475489360"/>
        <c:axId val="1475490192"/>
      </c:lineChart>
      <c:catAx>
        <c:axId val="1475489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75490192"/>
        <c:crossesAt val="0"/>
        <c:auto val="1"/>
        <c:lblAlgn val="ctr"/>
        <c:lblOffset val="100"/>
        <c:noMultiLvlLbl val="0"/>
      </c:catAx>
      <c:valAx>
        <c:axId val="1475490192"/>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75489360"/>
        <c:crosses val="autoZero"/>
        <c:crossBetween val="between"/>
        <c:majorUnit val="20"/>
      </c:valAx>
      <c:valAx>
        <c:axId val="706612319"/>
        <c:scaling>
          <c:orientation val="minMax"/>
        </c:scaling>
        <c:delete val="1"/>
        <c:axPos val="r"/>
        <c:numFmt formatCode="0" sourceLinked="1"/>
        <c:majorTickMark val="out"/>
        <c:minorTickMark val="none"/>
        <c:tickLblPos val="nextTo"/>
        <c:crossAx val="706618559"/>
        <c:crosses val="max"/>
        <c:crossBetween val="between"/>
      </c:valAx>
      <c:catAx>
        <c:axId val="706618559"/>
        <c:scaling>
          <c:orientation val="minMax"/>
        </c:scaling>
        <c:delete val="1"/>
        <c:axPos val="b"/>
        <c:numFmt formatCode="General" sourceLinked="1"/>
        <c:majorTickMark val="out"/>
        <c:minorTickMark val="none"/>
        <c:tickLblPos val="nextTo"/>
        <c:crossAx val="70661231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2096177FDF4EB2AC1159E546E91B85"/>
        <w:category>
          <w:name w:val="Allgemein"/>
          <w:gallery w:val="placeholder"/>
        </w:category>
        <w:types>
          <w:type w:val="bbPlcHdr"/>
        </w:types>
        <w:behaviors>
          <w:behavior w:val="content"/>
        </w:behaviors>
        <w:guid w:val="{537D3BCF-F7CB-4875-ADBF-69AA5A5AC748}"/>
      </w:docPartPr>
      <w:docPartBody>
        <w:p w:rsidR="001323E3" w:rsidRDefault="006520AF">
          <w:pPr>
            <w:pStyle w:val="C02096177FDF4EB2AC1159E546E91B85"/>
          </w:pPr>
          <w:r w:rsidRPr="00F56BFB">
            <w:t xml:space="preserve">                 </w:t>
          </w:r>
        </w:p>
      </w:docPartBody>
    </w:docPart>
    <w:docPart>
      <w:docPartPr>
        <w:name w:val="66AF94AFE930494B8AA53CD9BB0DC482"/>
        <w:category>
          <w:name w:val="Allgemein"/>
          <w:gallery w:val="placeholder"/>
        </w:category>
        <w:types>
          <w:type w:val="bbPlcHdr"/>
        </w:types>
        <w:behaviors>
          <w:behavior w:val="content"/>
        </w:behaviors>
        <w:guid w:val="{DB65F6BE-0F84-4836-A325-A31D5287BB36}"/>
      </w:docPartPr>
      <w:docPartBody>
        <w:p w:rsidR="001323E3" w:rsidRDefault="006520AF">
          <w:pPr>
            <w:pStyle w:val="66AF94AFE930494B8AA53CD9BB0DC482"/>
          </w:pPr>
          <w:r w:rsidRPr="00F56BFB">
            <w:rPr>
              <w:rStyle w:val="Platzhaltertext"/>
            </w:rPr>
            <w:t xml:space="preserve">                 </w:t>
          </w:r>
        </w:p>
      </w:docPartBody>
    </w:docPart>
    <w:docPart>
      <w:docPartPr>
        <w:name w:val="E86915DDDEE1457BAA0FE4DB82A43D44"/>
        <w:category>
          <w:name w:val="Allgemein"/>
          <w:gallery w:val="placeholder"/>
        </w:category>
        <w:types>
          <w:type w:val="bbPlcHdr"/>
        </w:types>
        <w:behaviors>
          <w:behavior w:val="content"/>
        </w:behaviors>
        <w:guid w:val="{8F59F938-AB66-4EA2-9E4F-43BA0D9039BC}"/>
      </w:docPartPr>
      <w:docPartBody>
        <w:p w:rsidR="001323E3" w:rsidRDefault="006520AF">
          <w:pPr>
            <w:pStyle w:val="E86915DDDEE1457BAA0FE4DB82A43D44"/>
          </w:pPr>
          <w:r w:rsidRPr="00F56BFB">
            <w:rPr>
              <w:rFonts w:asciiTheme="majorHAnsi" w:eastAsiaTheme="majorEastAsia" w:hAnsiTheme="majorHAnsi" w:cstheme="majorBidi"/>
              <w:szCs w:val="26"/>
            </w:rPr>
            <w:t>Visum &amp; Datum</w:t>
          </w:r>
        </w:p>
      </w:docPartBody>
    </w:docPart>
    <w:docPart>
      <w:docPartPr>
        <w:name w:val="5A7139AB3F234A86BB76024389032191"/>
        <w:category>
          <w:name w:val="Allgemein"/>
          <w:gallery w:val="placeholder"/>
        </w:category>
        <w:types>
          <w:type w:val="bbPlcHdr"/>
        </w:types>
        <w:behaviors>
          <w:behavior w:val="content"/>
        </w:behaviors>
        <w:guid w:val="{18729C02-3748-4145-A9CF-A7B3C0CBFC6D}"/>
      </w:docPartPr>
      <w:docPartBody>
        <w:p w:rsidR="001323E3" w:rsidRDefault="006520AF">
          <w:pPr>
            <w:pStyle w:val="5A7139AB3F234A86BB76024389032191"/>
          </w:pPr>
          <w:r w:rsidRPr="00F56BFB">
            <w:rPr>
              <w:rStyle w:val="Platzhaltertext"/>
            </w:rPr>
            <w:t xml:space="preserve">                 </w:t>
          </w:r>
        </w:p>
      </w:docPartBody>
    </w:docPart>
    <w:docPart>
      <w:docPartPr>
        <w:name w:val="0D1DD75F3C6444CC8860644104E72E45"/>
        <w:category>
          <w:name w:val="Allgemein"/>
          <w:gallery w:val="placeholder"/>
        </w:category>
        <w:types>
          <w:type w:val="bbPlcHdr"/>
        </w:types>
        <w:behaviors>
          <w:behavior w:val="content"/>
        </w:behaviors>
        <w:guid w:val="{F7F4B745-A60A-424B-8D68-D0651369985F}"/>
      </w:docPartPr>
      <w:docPartBody>
        <w:p w:rsidR="001323E3" w:rsidRDefault="006520AF">
          <w:pPr>
            <w:pStyle w:val="0D1DD75F3C6444CC8860644104E72E45"/>
          </w:pPr>
          <w:r w:rsidRPr="00F56BFB">
            <w:rPr>
              <w:rFonts w:asciiTheme="majorHAnsi" w:eastAsiaTheme="majorEastAsia" w:hAnsiTheme="majorHAnsi" w:cstheme="majorBidi"/>
              <w:szCs w:val="26"/>
            </w:rPr>
            <w:t>Visum &amp; Datum</w:t>
          </w:r>
        </w:p>
      </w:docPartBody>
    </w:docPart>
    <w:docPart>
      <w:docPartPr>
        <w:name w:val="964481841CBA495EB274D45D32E593E2"/>
        <w:category>
          <w:name w:val="Allgemein"/>
          <w:gallery w:val="placeholder"/>
        </w:category>
        <w:types>
          <w:type w:val="bbPlcHdr"/>
        </w:types>
        <w:behaviors>
          <w:behavior w:val="content"/>
        </w:behaviors>
        <w:guid w:val="{5FAD4968-7B16-4C43-9916-0100A9C024E9}"/>
      </w:docPartPr>
      <w:docPartBody>
        <w:p w:rsidR="001323E3" w:rsidRDefault="006520AF">
          <w:pPr>
            <w:pStyle w:val="964481841CBA495EB274D45D32E593E2"/>
          </w:pPr>
          <w:r w:rsidRPr="00F56BFB">
            <w:rPr>
              <w:rStyle w:val="Platzhaltertext"/>
            </w:rPr>
            <w:t xml:space="preserve">                 </w:t>
          </w:r>
        </w:p>
      </w:docPartBody>
    </w:docPart>
    <w:docPart>
      <w:docPartPr>
        <w:name w:val="5215CC7463854C57BC5BE326E0EA8B70"/>
        <w:category>
          <w:name w:val="Allgemein"/>
          <w:gallery w:val="placeholder"/>
        </w:category>
        <w:types>
          <w:type w:val="bbPlcHdr"/>
        </w:types>
        <w:behaviors>
          <w:behavior w:val="content"/>
        </w:behaviors>
        <w:guid w:val="{E1581077-8B32-4106-9D12-E0A4764BF3DE}"/>
      </w:docPartPr>
      <w:docPartBody>
        <w:p w:rsidR="001323E3" w:rsidRDefault="006520AF">
          <w:pPr>
            <w:pStyle w:val="5215CC7463854C57BC5BE326E0EA8B70"/>
          </w:pPr>
          <w:r w:rsidRPr="00F56BFB">
            <w:rPr>
              <w:rFonts w:asciiTheme="majorHAnsi" w:eastAsiaTheme="majorEastAsia" w:hAnsiTheme="majorHAnsi" w:cstheme="majorBidi"/>
              <w:szCs w:val="26"/>
            </w:rPr>
            <w:t>Visum &amp; Datum</w:t>
          </w:r>
        </w:p>
      </w:docPartBody>
    </w:docPart>
    <w:docPart>
      <w:docPartPr>
        <w:name w:val="C39073D0AC634AF29422D591C68E2EAC"/>
        <w:category>
          <w:name w:val="Allgemein"/>
          <w:gallery w:val="placeholder"/>
        </w:category>
        <w:types>
          <w:type w:val="bbPlcHdr"/>
        </w:types>
        <w:behaviors>
          <w:behavior w:val="content"/>
        </w:behaviors>
        <w:guid w:val="{68C3E6C5-8CA8-41AF-8BDB-E76BF88059FC}"/>
      </w:docPartPr>
      <w:docPartBody>
        <w:p w:rsidR="001323E3" w:rsidRDefault="006520AF">
          <w:pPr>
            <w:pStyle w:val="C39073D0AC634AF29422D591C68E2EAC"/>
          </w:pPr>
          <w:r w:rsidRPr="00F56BFB">
            <w:rPr>
              <w:rStyle w:val="Platzhaltertext"/>
            </w:rPr>
            <w:t xml:space="preserve">                 </w:t>
          </w:r>
        </w:p>
      </w:docPartBody>
    </w:docPart>
    <w:docPart>
      <w:docPartPr>
        <w:name w:val="3AB8C20380994CD89602D2C0BE7FB9F1"/>
        <w:category>
          <w:name w:val="Allgemein"/>
          <w:gallery w:val="placeholder"/>
        </w:category>
        <w:types>
          <w:type w:val="bbPlcHdr"/>
        </w:types>
        <w:behaviors>
          <w:behavior w:val="content"/>
        </w:behaviors>
        <w:guid w:val="{C661EC9B-2EBA-46A3-8551-1DA6571E5BD8}"/>
      </w:docPartPr>
      <w:docPartBody>
        <w:p w:rsidR="001323E3" w:rsidRDefault="006520AF">
          <w:pPr>
            <w:pStyle w:val="3AB8C20380994CD89602D2C0BE7FB9F1"/>
          </w:pPr>
          <w:r w:rsidRPr="00F56BFB">
            <w:rPr>
              <w:rStyle w:val="Platzhaltertext"/>
            </w:rPr>
            <w:t xml:space="preserve">                 </w:t>
          </w:r>
        </w:p>
      </w:docPartBody>
    </w:docPart>
    <w:docPart>
      <w:docPartPr>
        <w:name w:val="645C3BC7588F465DBAC2E11929864921"/>
        <w:category>
          <w:name w:val="Allgemein"/>
          <w:gallery w:val="placeholder"/>
        </w:category>
        <w:types>
          <w:type w:val="bbPlcHdr"/>
        </w:types>
        <w:behaviors>
          <w:behavior w:val="content"/>
        </w:behaviors>
        <w:guid w:val="{76F6A821-829D-4E85-BB8F-3DE820614947}"/>
      </w:docPartPr>
      <w:docPartBody>
        <w:p w:rsidR="001323E3" w:rsidRDefault="006520AF">
          <w:pPr>
            <w:pStyle w:val="645C3BC7588F465DBAC2E11929864921"/>
          </w:pPr>
          <w:r w:rsidRPr="00F56BFB">
            <w:t xml:space="preserve">                 </w:t>
          </w:r>
        </w:p>
      </w:docPartBody>
    </w:docPart>
    <w:docPart>
      <w:docPartPr>
        <w:name w:val="D7E348E8464E47D986B84C89D2575A77"/>
        <w:category>
          <w:name w:val="Allgemein"/>
          <w:gallery w:val="placeholder"/>
        </w:category>
        <w:types>
          <w:type w:val="bbPlcHdr"/>
        </w:types>
        <w:behaviors>
          <w:behavior w:val="content"/>
        </w:behaviors>
        <w:guid w:val="{ADA4C6A5-68F7-43FE-9A47-07D567B14371}"/>
      </w:docPartPr>
      <w:docPartBody>
        <w:p w:rsidR="001323E3" w:rsidRDefault="006520AF">
          <w:pPr>
            <w:pStyle w:val="D7E348E8464E47D986B84C89D2575A77"/>
          </w:pPr>
          <w:r w:rsidRPr="00F56BFB">
            <w:t xml:space="preserve">                 </w:t>
          </w:r>
        </w:p>
      </w:docPartBody>
    </w:docPart>
    <w:docPart>
      <w:docPartPr>
        <w:name w:val="F21506B3C3434D688950765AB2A5511A"/>
        <w:category>
          <w:name w:val="Allgemein"/>
          <w:gallery w:val="placeholder"/>
        </w:category>
        <w:types>
          <w:type w:val="bbPlcHdr"/>
        </w:types>
        <w:behaviors>
          <w:behavior w:val="content"/>
        </w:behaviors>
        <w:guid w:val="{5D981D38-8C48-415F-8324-1FF4E8B39357}"/>
      </w:docPartPr>
      <w:docPartBody>
        <w:p w:rsidR="001323E3" w:rsidRDefault="006520AF">
          <w:pPr>
            <w:pStyle w:val="F21506B3C3434D688950765AB2A5511A"/>
          </w:pPr>
          <w:r w:rsidRPr="00F56BFB">
            <w:t xml:space="preserve">                 </w:t>
          </w:r>
        </w:p>
      </w:docPartBody>
    </w:docPart>
    <w:docPart>
      <w:docPartPr>
        <w:name w:val="FD572EC567DA4FB1B3D140411195B87B"/>
        <w:category>
          <w:name w:val="Allgemein"/>
          <w:gallery w:val="placeholder"/>
        </w:category>
        <w:types>
          <w:type w:val="bbPlcHdr"/>
        </w:types>
        <w:behaviors>
          <w:behavior w:val="content"/>
        </w:behaviors>
        <w:guid w:val="{F5B310E3-0E22-46A6-8F4D-076E1E6CC598}"/>
      </w:docPartPr>
      <w:docPartBody>
        <w:p w:rsidR="001323E3" w:rsidRDefault="006520AF">
          <w:pPr>
            <w:pStyle w:val="FD572EC567DA4FB1B3D140411195B87B"/>
          </w:pPr>
          <w:r w:rsidRPr="00F56BFB">
            <w:rPr>
              <w:rStyle w:val="Platzhaltertext"/>
            </w:rPr>
            <w:t xml:space="preserve">                 </w:t>
          </w:r>
        </w:p>
      </w:docPartBody>
    </w:docPart>
    <w:docPart>
      <w:docPartPr>
        <w:name w:val="0CF29575CAD04966B4C487A271B43540"/>
        <w:category>
          <w:name w:val="Allgemein"/>
          <w:gallery w:val="placeholder"/>
        </w:category>
        <w:types>
          <w:type w:val="bbPlcHdr"/>
        </w:types>
        <w:behaviors>
          <w:behavior w:val="content"/>
        </w:behaviors>
        <w:guid w:val="{AC652B5B-9BF6-4D13-833E-1BE3E8C993DF}"/>
      </w:docPartPr>
      <w:docPartBody>
        <w:p w:rsidR="001323E3" w:rsidRDefault="006520AF">
          <w:pPr>
            <w:pStyle w:val="0CF29575CAD04966B4C487A271B43540"/>
          </w:pPr>
          <w:r w:rsidRPr="00F56BFB">
            <w:rPr>
              <w:rStyle w:val="Platzhaltertext"/>
            </w:rPr>
            <w:t xml:space="preserve">                 </w:t>
          </w:r>
        </w:p>
      </w:docPartBody>
    </w:docPart>
    <w:docPart>
      <w:docPartPr>
        <w:name w:val="B857C27B098C45F59A2B698DCAD877F5"/>
        <w:category>
          <w:name w:val="Allgemein"/>
          <w:gallery w:val="placeholder"/>
        </w:category>
        <w:types>
          <w:type w:val="bbPlcHdr"/>
        </w:types>
        <w:behaviors>
          <w:behavior w:val="content"/>
        </w:behaviors>
        <w:guid w:val="{6CF5EE8A-A655-4484-9625-F5FDE33FB300}"/>
      </w:docPartPr>
      <w:docPartBody>
        <w:p w:rsidR="001323E3" w:rsidRDefault="006520AF">
          <w:pPr>
            <w:pStyle w:val="B857C27B098C45F59A2B698DCAD877F5"/>
          </w:pPr>
          <w:r w:rsidRPr="00F56BFB">
            <w:rPr>
              <w:rStyle w:val="Platzhaltertext"/>
            </w:rPr>
            <w:t xml:space="preserve">AGVS, Eigungstest,etc. </w:t>
          </w:r>
        </w:p>
      </w:docPartBody>
    </w:docPart>
    <w:docPart>
      <w:docPartPr>
        <w:name w:val="200B3C2A34C04D739BAEF927C4147E3E"/>
        <w:category>
          <w:name w:val="Allgemein"/>
          <w:gallery w:val="placeholder"/>
        </w:category>
        <w:types>
          <w:type w:val="bbPlcHdr"/>
        </w:types>
        <w:behaviors>
          <w:behavior w:val="content"/>
        </w:behaviors>
        <w:guid w:val="{8CF4606F-5DC3-4945-BC23-6280BD7D4900}"/>
      </w:docPartPr>
      <w:docPartBody>
        <w:p w:rsidR="001323E3" w:rsidRDefault="006520AF">
          <w:pPr>
            <w:pStyle w:val="200B3C2A34C04D739BAEF927C4147E3E"/>
          </w:pPr>
          <w:r w:rsidRPr="00F56BFB">
            <w:rPr>
              <w:rStyle w:val="Platzhaltertext"/>
            </w:rPr>
            <w:t xml:space="preserve">                 </w:t>
          </w:r>
        </w:p>
      </w:docPartBody>
    </w:docPart>
    <w:docPart>
      <w:docPartPr>
        <w:name w:val="ED99E56D7F954DF79B99BD6997A93C61"/>
        <w:category>
          <w:name w:val="Allgemein"/>
          <w:gallery w:val="placeholder"/>
        </w:category>
        <w:types>
          <w:type w:val="bbPlcHdr"/>
        </w:types>
        <w:behaviors>
          <w:behavior w:val="content"/>
        </w:behaviors>
        <w:guid w:val="{5E1CB84B-53CB-4D39-877A-5333FA10AD8F}"/>
      </w:docPartPr>
      <w:docPartBody>
        <w:p w:rsidR="001323E3" w:rsidRDefault="006520AF">
          <w:pPr>
            <w:pStyle w:val="ED99E56D7F954DF79B99BD6997A93C61"/>
          </w:pPr>
          <w:r w:rsidRPr="00F56BFB">
            <w:rPr>
              <w:rFonts w:asciiTheme="majorHAnsi" w:eastAsiaTheme="majorEastAsia" w:hAnsiTheme="majorHAnsi" w:cstheme="majorBidi"/>
              <w:szCs w:val="26"/>
            </w:rPr>
            <w:t>Visum &amp; Datum</w:t>
          </w:r>
        </w:p>
      </w:docPartBody>
    </w:docPart>
    <w:docPart>
      <w:docPartPr>
        <w:name w:val="9831E635727649EAA14E68F44815D897"/>
        <w:category>
          <w:name w:val="Allgemein"/>
          <w:gallery w:val="placeholder"/>
        </w:category>
        <w:types>
          <w:type w:val="bbPlcHdr"/>
        </w:types>
        <w:behaviors>
          <w:behavior w:val="content"/>
        </w:behaviors>
        <w:guid w:val="{7BD8A692-281B-4B86-83BB-ADBF22DBC164}"/>
      </w:docPartPr>
      <w:docPartBody>
        <w:p w:rsidR="001323E3" w:rsidRDefault="006520AF">
          <w:pPr>
            <w:pStyle w:val="9831E635727649EAA14E68F44815D897"/>
          </w:pPr>
          <w:r w:rsidRPr="00FA0B44">
            <w:rPr>
              <w:rStyle w:val="Platzhaltertext"/>
            </w:rPr>
            <w:t>[Titel]</w:t>
          </w:r>
        </w:p>
      </w:docPartBody>
    </w:docPart>
    <w:docPart>
      <w:docPartPr>
        <w:name w:val="E6E898C375DF4F85A1A52F15ACFFBB4E"/>
        <w:category>
          <w:name w:val="Allgemein"/>
          <w:gallery w:val="placeholder"/>
        </w:category>
        <w:types>
          <w:type w:val="bbPlcHdr"/>
        </w:types>
        <w:behaviors>
          <w:behavior w:val="content"/>
        </w:behaviors>
        <w:guid w:val="{A413380E-A98A-4370-AAC6-2CF26B1E80BA}"/>
      </w:docPartPr>
      <w:docPartBody>
        <w:p w:rsidR="001323E3" w:rsidRDefault="00ED4023" w:rsidP="00ED4023">
          <w:pPr>
            <w:pStyle w:val="E6E898C375DF4F85A1A52F15ACFFBB4E"/>
          </w:pPr>
          <w:r>
            <w:rPr>
              <w:rStyle w:val="Platzhaltertext"/>
            </w:rPr>
            <w:t>[Titel]</w:t>
          </w:r>
        </w:p>
      </w:docPartBody>
    </w:docPart>
    <w:docPart>
      <w:docPartPr>
        <w:name w:val="E5DE689989A0492CA627BA09C6CBD24B"/>
        <w:category>
          <w:name w:val="Allgemein"/>
          <w:gallery w:val="placeholder"/>
        </w:category>
        <w:types>
          <w:type w:val="bbPlcHdr"/>
        </w:types>
        <w:behaviors>
          <w:behavior w:val="content"/>
        </w:behaviors>
        <w:guid w:val="{F60B8807-C813-429D-AA62-61441FAEE629}"/>
      </w:docPartPr>
      <w:docPartBody>
        <w:p w:rsidR="00992EF8" w:rsidRDefault="00992EF8" w:rsidP="00992EF8">
          <w:pPr>
            <w:pStyle w:val="E5DE689989A0492CA627BA09C6CBD24B"/>
          </w:pPr>
          <w:r w:rsidRPr="00D63178">
            <w:rPr>
              <w:rStyle w:val="Platzhaltertext"/>
            </w:rPr>
            <w:t>Wählen Sie ein Element aus.</w:t>
          </w:r>
        </w:p>
      </w:docPartBody>
    </w:docPart>
    <w:docPart>
      <w:docPartPr>
        <w:name w:val="A56C8141D35F4340B9D5072702D4561F"/>
        <w:category>
          <w:name w:val="Allgemein"/>
          <w:gallery w:val="placeholder"/>
        </w:category>
        <w:types>
          <w:type w:val="bbPlcHdr"/>
        </w:types>
        <w:behaviors>
          <w:behavior w:val="content"/>
        </w:behaviors>
        <w:guid w:val="{25B29E67-FF77-4E8D-B5E0-C514CAA2BE2C}"/>
      </w:docPartPr>
      <w:docPartBody>
        <w:p w:rsidR="00992EF8" w:rsidRDefault="00992EF8" w:rsidP="00992EF8">
          <w:pPr>
            <w:pStyle w:val="A56C8141D35F4340B9D5072702D4561F"/>
          </w:pPr>
          <w:r w:rsidRPr="00D63178">
            <w:rPr>
              <w:rStyle w:val="Platzhaltertext"/>
            </w:rPr>
            <w:t>Wählen Sie ein Element aus.</w:t>
          </w:r>
        </w:p>
      </w:docPartBody>
    </w:docPart>
    <w:docPart>
      <w:docPartPr>
        <w:name w:val="600258A8C2F24D18924597F006F4086B"/>
        <w:category>
          <w:name w:val="Allgemein"/>
          <w:gallery w:val="placeholder"/>
        </w:category>
        <w:types>
          <w:type w:val="bbPlcHdr"/>
        </w:types>
        <w:behaviors>
          <w:behavior w:val="content"/>
        </w:behaviors>
        <w:guid w:val="{0B8F3EBE-5ED5-4627-BBF0-09E6CE40EA2E}"/>
      </w:docPartPr>
      <w:docPartBody>
        <w:p w:rsidR="00992EF8" w:rsidRDefault="00992EF8" w:rsidP="00992EF8">
          <w:pPr>
            <w:pStyle w:val="600258A8C2F24D18924597F006F4086B"/>
          </w:pPr>
          <w:r w:rsidRPr="00D63178">
            <w:rPr>
              <w:rStyle w:val="Platzhaltertext"/>
            </w:rPr>
            <w:t>Wählen Sie ein Element aus.</w:t>
          </w:r>
        </w:p>
      </w:docPartBody>
    </w:docPart>
    <w:docPart>
      <w:docPartPr>
        <w:name w:val="3240894B70814729ACBDE9DC75A32973"/>
        <w:category>
          <w:name w:val="Allgemein"/>
          <w:gallery w:val="placeholder"/>
        </w:category>
        <w:types>
          <w:type w:val="bbPlcHdr"/>
        </w:types>
        <w:behaviors>
          <w:behavior w:val="content"/>
        </w:behaviors>
        <w:guid w:val="{59661E91-5D44-42B0-AAEE-9F746F203FFB}"/>
      </w:docPartPr>
      <w:docPartBody>
        <w:p w:rsidR="00992EF8" w:rsidRDefault="00992EF8" w:rsidP="00992EF8">
          <w:pPr>
            <w:pStyle w:val="3240894B70814729ACBDE9DC75A32973"/>
          </w:pPr>
          <w:r w:rsidRPr="00D63178">
            <w:rPr>
              <w:rStyle w:val="Platzhaltertext"/>
            </w:rPr>
            <w:t>Wählen Sie ein Element aus.</w:t>
          </w:r>
        </w:p>
      </w:docPartBody>
    </w:docPart>
    <w:docPart>
      <w:docPartPr>
        <w:name w:val="8DEEB065BB604AFEB8074128887067FC"/>
        <w:category>
          <w:name w:val="Allgemein"/>
          <w:gallery w:val="placeholder"/>
        </w:category>
        <w:types>
          <w:type w:val="bbPlcHdr"/>
        </w:types>
        <w:behaviors>
          <w:behavior w:val="content"/>
        </w:behaviors>
        <w:guid w:val="{7E157F7B-2AD3-4CAE-9FAF-27A1AC46D213}"/>
      </w:docPartPr>
      <w:docPartBody>
        <w:p w:rsidR="00992EF8" w:rsidRDefault="00992EF8" w:rsidP="00992EF8">
          <w:pPr>
            <w:pStyle w:val="8DEEB065BB604AFEB8074128887067FC"/>
          </w:pPr>
          <w:r w:rsidRPr="00D63178">
            <w:rPr>
              <w:rStyle w:val="Platzhaltertext"/>
            </w:rPr>
            <w:t>Wählen Sie ein Element aus.</w:t>
          </w:r>
        </w:p>
      </w:docPartBody>
    </w:docPart>
    <w:docPart>
      <w:docPartPr>
        <w:name w:val="A6781BA1DD2A42E89A02C676E6794FF1"/>
        <w:category>
          <w:name w:val="Allgemein"/>
          <w:gallery w:val="placeholder"/>
        </w:category>
        <w:types>
          <w:type w:val="bbPlcHdr"/>
        </w:types>
        <w:behaviors>
          <w:behavior w:val="content"/>
        </w:behaviors>
        <w:guid w:val="{A0561F74-6D9B-48B4-9E7C-D8CD7A0013DB}"/>
      </w:docPartPr>
      <w:docPartBody>
        <w:p w:rsidR="00992EF8" w:rsidRDefault="00992EF8" w:rsidP="00992EF8">
          <w:pPr>
            <w:pStyle w:val="A6781BA1DD2A42E89A02C676E6794FF1"/>
          </w:pPr>
          <w:r w:rsidRPr="00D63178">
            <w:rPr>
              <w:rStyle w:val="Platzhaltertext"/>
            </w:rPr>
            <w:t>Wählen Sie ein Element aus.</w:t>
          </w:r>
        </w:p>
      </w:docPartBody>
    </w:docPart>
    <w:docPart>
      <w:docPartPr>
        <w:name w:val="2ED16635A4A34EBBB6E2D0ACFE946860"/>
        <w:category>
          <w:name w:val="Allgemein"/>
          <w:gallery w:val="placeholder"/>
        </w:category>
        <w:types>
          <w:type w:val="bbPlcHdr"/>
        </w:types>
        <w:behaviors>
          <w:behavior w:val="content"/>
        </w:behaviors>
        <w:guid w:val="{B9603321-DAE4-4183-A007-237A93CB4B0A}"/>
      </w:docPartPr>
      <w:docPartBody>
        <w:p w:rsidR="00992EF8" w:rsidRDefault="00992EF8" w:rsidP="00992EF8">
          <w:pPr>
            <w:pStyle w:val="2ED16635A4A34EBBB6E2D0ACFE946860"/>
          </w:pPr>
          <w:r w:rsidRPr="00D63178">
            <w:rPr>
              <w:rStyle w:val="Platzhaltertext"/>
            </w:rPr>
            <w:t>Wählen Sie ein Element aus.</w:t>
          </w:r>
        </w:p>
      </w:docPartBody>
    </w:docPart>
    <w:docPart>
      <w:docPartPr>
        <w:name w:val="05826F6D854147EE85038876CB8F2A05"/>
        <w:category>
          <w:name w:val="Allgemein"/>
          <w:gallery w:val="placeholder"/>
        </w:category>
        <w:types>
          <w:type w:val="bbPlcHdr"/>
        </w:types>
        <w:behaviors>
          <w:behavior w:val="content"/>
        </w:behaviors>
        <w:guid w:val="{5CEF494E-1922-434A-BA44-645AA75160FA}"/>
      </w:docPartPr>
      <w:docPartBody>
        <w:p w:rsidR="00992EF8" w:rsidRDefault="00992EF8" w:rsidP="00992EF8">
          <w:pPr>
            <w:pStyle w:val="05826F6D854147EE85038876CB8F2A05"/>
          </w:pPr>
          <w:r w:rsidRPr="00D63178">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auto"/>
    <w:pitch w:val="variable"/>
    <w:sig w:usb0="00000000"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23"/>
    <w:rsid w:val="00072F65"/>
    <w:rsid w:val="001203B2"/>
    <w:rsid w:val="00123574"/>
    <w:rsid w:val="001323E3"/>
    <w:rsid w:val="001802DA"/>
    <w:rsid w:val="00286A71"/>
    <w:rsid w:val="003D5E9C"/>
    <w:rsid w:val="004548DA"/>
    <w:rsid w:val="00490337"/>
    <w:rsid w:val="004F7DF7"/>
    <w:rsid w:val="005B08A4"/>
    <w:rsid w:val="006520AF"/>
    <w:rsid w:val="006843A6"/>
    <w:rsid w:val="00734C18"/>
    <w:rsid w:val="00755128"/>
    <w:rsid w:val="007D6F53"/>
    <w:rsid w:val="00867CBC"/>
    <w:rsid w:val="0089462B"/>
    <w:rsid w:val="00897B6A"/>
    <w:rsid w:val="00922B95"/>
    <w:rsid w:val="00992EF8"/>
    <w:rsid w:val="009B1949"/>
    <w:rsid w:val="009C7FEF"/>
    <w:rsid w:val="00A860BA"/>
    <w:rsid w:val="00AD370C"/>
    <w:rsid w:val="00B95477"/>
    <w:rsid w:val="00C121FA"/>
    <w:rsid w:val="00C933CC"/>
    <w:rsid w:val="00CB71D3"/>
    <w:rsid w:val="00CD7650"/>
    <w:rsid w:val="00D6334E"/>
    <w:rsid w:val="00D6597D"/>
    <w:rsid w:val="00D72415"/>
    <w:rsid w:val="00E25A37"/>
    <w:rsid w:val="00E65748"/>
    <w:rsid w:val="00E76423"/>
    <w:rsid w:val="00E93929"/>
    <w:rsid w:val="00EA06A4"/>
    <w:rsid w:val="00ED4023"/>
    <w:rsid w:val="00F273C2"/>
    <w:rsid w:val="00F358E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02096177FDF4EB2AC1159E546E91B85">
    <w:name w:val="C02096177FDF4EB2AC1159E546E91B85"/>
  </w:style>
  <w:style w:type="character" w:styleId="Platzhaltertext">
    <w:name w:val="Placeholder Text"/>
    <w:basedOn w:val="Absatz-Standardschriftart"/>
    <w:uiPriority w:val="99"/>
    <w:semiHidden/>
    <w:rsid w:val="00992EF8"/>
  </w:style>
  <w:style w:type="paragraph" w:customStyle="1" w:styleId="66AF94AFE930494B8AA53CD9BB0DC482">
    <w:name w:val="66AF94AFE930494B8AA53CD9BB0DC482"/>
  </w:style>
  <w:style w:type="paragraph" w:customStyle="1" w:styleId="E86915DDDEE1457BAA0FE4DB82A43D44">
    <w:name w:val="E86915DDDEE1457BAA0FE4DB82A43D44"/>
  </w:style>
  <w:style w:type="paragraph" w:customStyle="1" w:styleId="5A7139AB3F234A86BB76024389032191">
    <w:name w:val="5A7139AB3F234A86BB76024389032191"/>
  </w:style>
  <w:style w:type="paragraph" w:customStyle="1" w:styleId="0D1DD75F3C6444CC8860644104E72E45">
    <w:name w:val="0D1DD75F3C6444CC8860644104E72E45"/>
  </w:style>
  <w:style w:type="paragraph" w:customStyle="1" w:styleId="964481841CBA495EB274D45D32E593E2">
    <w:name w:val="964481841CBA495EB274D45D32E593E2"/>
  </w:style>
  <w:style w:type="paragraph" w:customStyle="1" w:styleId="5215CC7463854C57BC5BE326E0EA8B70">
    <w:name w:val="5215CC7463854C57BC5BE326E0EA8B70"/>
  </w:style>
  <w:style w:type="paragraph" w:customStyle="1" w:styleId="C39073D0AC634AF29422D591C68E2EAC">
    <w:name w:val="C39073D0AC634AF29422D591C68E2EAC"/>
  </w:style>
  <w:style w:type="paragraph" w:customStyle="1" w:styleId="3AB8C20380994CD89602D2C0BE7FB9F1">
    <w:name w:val="3AB8C20380994CD89602D2C0BE7FB9F1"/>
  </w:style>
  <w:style w:type="paragraph" w:customStyle="1" w:styleId="645C3BC7588F465DBAC2E11929864921">
    <w:name w:val="645C3BC7588F465DBAC2E11929864921"/>
  </w:style>
  <w:style w:type="paragraph" w:customStyle="1" w:styleId="D7E348E8464E47D986B84C89D2575A77">
    <w:name w:val="D7E348E8464E47D986B84C89D2575A77"/>
  </w:style>
  <w:style w:type="paragraph" w:customStyle="1" w:styleId="F21506B3C3434D688950765AB2A5511A">
    <w:name w:val="F21506B3C3434D688950765AB2A5511A"/>
  </w:style>
  <w:style w:type="paragraph" w:customStyle="1" w:styleId="FD572EC567DA4FB1B3D140411195B87B">
    <w:name w:val="FD572EC567DA4FB1B3D140411195B87B"/>
  </w:style>
  <w:style w:type="paragraph" w:customStyle="1" w:styleId="0CF29575CAD04966B4C487A271B43540">
    <w:name w:val="0CF29575CAD04966B4C487A271B43540"/>
  </w:style>
  <w:style w:type="paragraph" w:customStyle="1" w:styleId="B857C27B098C45F59A2B698DCAD877F5">
    <w:name w:val="B857C27B098C45F59A2B698DCAD877F5"/>
  </w:style>
  <w:style w:type="paragraph" w:customStyle="1" w:styleId="200B3C2A34C04D739BAEF927C4147E3E">
    <w:name w:val="200B3C2A34C04D739BAEF927C4147E3E"/>
  </w:style>
  <w:style w:type="paragraph" w:customStyle="1" w:styleId="ED99E56D7F954DF79B99BD6997A93C61">
    <w:name w:val="ED99E56D7F954DF79B99BD6997A93C61"/>
  </w:style>
  <w:style w:type="paragraph" w:customStyle="1" w:styleId="9831E635727649EAA14E68F44815D897">
    <w:name w:val="9831E635727649EAA14E68F44815D897"/>
  </w:style>
  <w:style w:type="paragraph" w:customStyle="1" w:styleId="E6E898C375DF4F85A1A52F15ACFFBB4E">
    <w:name w:val="E6E898C375DF4F85A1A52F15ACFFBB4E"/>
    <w:rsid w:val="00ED4023"/>
  </w:style>
  <w:style w:type="paragraph" w:customStyle="1" w:styleId="E5DE689989A0492CA627BA09C6CBD24B">
    <w:name w:val="E5DE689989A0492CA627BA09C6CBD24B"/>
    <w:rsid w:val="00992EF8"/>
    <w:pPr>
      <w:spacing w:line="278" w:lineRule="auto"/>
    </w:pPr>
    <w:rPr>
      <w:kern w:val="2"/>
      <w:sz w:val="24"/>
      <w:szCs w:val="24"/>
      <w14:ligatures w14:val="standardContextual"/>
    </w:rPr>
  </w:style>
  <w:style w:type="paragraph" w:customStyle="1" w:styleId="A56C8141D35F4340B9D5072702D4561F">
    <w:name w:val="A56C8141D35F4340B9D5072702D4561F"/>
    <w:rsid w:val="00992EF8"/>
    <w:pPr>
      <w:spacing w:line="278" w:lineRule="auto"/>
    </w:pPr>
    <w:rPr>
      <w:kern w:val="2"/>
      <w:sz w:val="24"/>
      <w:szCs w:val="24"/>
      <w14:ligatures w14:val="standardContextual"/>
    </w:rPr>
  </w:style>
  <w:style w:type="paragraph" w:customStyle="1" w:styleId="600258A8C2F24D18924597F006F4086B">
    <w:name w:val="600258A8C2F24D18924597F006F4086B"/>
    <w:rsid w:val="00992EF8"/>
    <w:pPr>
      <w:spacing w:line="278" w:lineRule="auto"/>
    </w:pPr>
    <w:rPr>
      <w:kern w:val="2"/>
      <w:sz w:val="24"/>
      <w:szCs w:val="24"/>
      <w14:ligatures w14:val="standardContextual"/>
    </w:rPr>
  </w:style>
  <w:style w:type="paragraph" w:customStyle="1" w:styleId="3240894B70814729ACBDE9DC75A32973">
    <w:name w:val="3240894B70814729ACBDE9DC75A32973"/>
    <w:rsid w:val="00992EF8"/>
    <w:pPr>
      <w:spacing w:line="278" w:lineRule="auto"/>
    </w:pPr>
    <w:rPr>
      <w:kern w:val="2"/>
      <w:sz w:val="24"/>
      <w:szCs w:val="24"/>
      <w14:ligatures w14:val="standardContextual"/>
    </w:rPr>
  </w:style>
  <w:style w:type="paragraph" w:customStyle="1" w:styleId="8DEEB065BB604AFEB8074128887067FC">
    <w:name w:val="8DEEB065BB604AFEB8074128887067FC"/>
    <w:rsid w:val="00992EF8"/>
    <w:pPr>
      <w:spacing w:line="278" w:lineRule="auto"/>
    </w:pPr>
    <w:rPr>
      <w:kern w:val="2"/>
      <w:sz w:val="24"/>
      <w:szCs w:val="24"/>
      <w14:ligatures w14:val="standardContextual"/>
    </w:rPr>
  </w:style>
  <w:style w:type="paragraph" w:customStyle="1" w:styleId="A6781BA1DD2A42E89A02C676E6794FF1">
    <w:name w:val="A6781BA1DD2A42E89A02C676E6794FF1"/>
    <w:rsid w:val="00992EF8"/>
    <w:pPr>
      <w:spacing w:line="278" w:lineRule="auto"/>
    </w:pPr>
    <w:rPr>
      <w:kern w:val="2"/>
      <w:sz w:val="24"/>
      <w:szCs w:val="24"/>
      <w14:ligatures w14:val="standardContextual"/>
    </w:rPr>
  </w:style>
  <w:style w:type="paragraph" w:customStyle="1" w:styleId="2ED16635A4A34EBBB6E2D0ACFE946860">
    <w:name w:val="2ED16635A4A34EBBB6E2D0ACFE946860"/>
    <w:rsid w:val="00992EF8"/>
    <w:pPr>
      <w:spacing w:line="278" w:lineRule="auto"/>
    </w:pPr>
    <w:rPr>
      <w:kern w:val="2"/>
      <w:sz w:val="24"/>
      <w:szCs w:val="24"/>
      <w14:ligatures w14:val="standardContextual"/>
    </w:rPr>
  </w:style>
  <w:style w:type="paragraph" w:customStyle="1" w:styleId="05826F6D854147EE85038876CB8F2A05">
    <w:name w:val="05826F6D854147EE85038876CB8F2A05"/>
    <w:rsid w:val="00992EF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FuturX">
  <a:themeElements>
    <a:clrScheme name="FuturX">
      <a:dk1>
        <a:sysClr val="windowText" lastClr="000000"/>
      </a:dk1>
      <a:lt1>
        <a:sysClr val="window" lastClr="FFFFFF"/>
      </a:lt1>
      <a:dk2>
        <a:srgbClr val="828282"/>
      </a:dk2>
      <a:lt2>
        <a:srgbClr val="EAF2C0"/>
      </a:lt2>
      <a:accent1>
        <a:srgbClr val="AFCB07"/>
      </a:accent1>
      <a:accent2>
        <a:srgbClr val="922069"/>
      </a:accent2>
      <a:accent3>
        <a:srgbClr val="0A5282"/>
      </a:accent3>
      <a:accent4>
        <a:srgbClr val="556E42"/>
      </a:accent4>
      <a:accent5>
        <a:srgbClr val="C9DA70"/>
      </a:accent5>
      <a:accent6>
        <a:srgbClr val="A26A87"/>
      </a:accent6>
      <a:hlink>
        <a:srgbClr val="5A5A5A"/>
      </a:hlink>
      <a:folHlink>
        <a:srgbClr val="AFAFAF"/>
      </a:folHlink>
    </a:clrScheme>
    <a:fontScheme name="Revolution">
      <a:majorFont>
        <a:latin typeface="Trebuchet MS"/>
        <a:ea typeface=""/>
        <a:cs typeface=""/>
        <a:font script="Jpan" typeface="ＭＳ ゴシック"/>
        <a:font script="Hans" typeface="宋体"/>
        <a:font script="Hant" typeface="新細明體"/>
      </a:majorFont>
      <a:minorFont>
        <a:latin typeface="Trebuchet MS"/>
        <a:ea typeface=""/>
        <a:cs typeface=""/>
        <a:font script="Jpan" typeface="ＭＳ ゴシック"/>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353644-F82D-4CF2-BC21-751E153B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Verlaufsakte_NmVo_inArbeit 1.dotx</Template>
  <TotalTime>0</TotalTime>
  <Pages>11</Pages>
  <Words>1095</Words>
  <Characters>6902</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EBA / EFZ, Bereiche</vt:lpstr>
    </vt:vector>
  </TitlesOfParts>
  <Company>NZZ Management AG</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 / EFZ, Bereiche</dc:title>
  <dc:creator>Christoph Notter</dc:creator>
  <cp:lastModifiedBy>Christoph Notter</cp:lastModifiedBy>
  <cp:revision>76</cp:revision>
  <cp:lastPrinted>2023-08-22T12:29:00Z</cp:lastPrinted>
  <dcterms:created xsi:type="dcterms:W3CDTF">2022-03-02T09:10:00Z</dcterms:created>
  <dcterms:modified xsi:type="dcterms:W3CDTF">2026-03-04T18:33:00Z</dcterms:modified>
</cp:coreProperties>
</file>